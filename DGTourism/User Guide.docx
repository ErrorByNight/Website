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060C61" w14:textId="77777777" w:rsidR="00D077E9" w:rsidRDefault="00D077E9" w:rsidP="00D70D02">
      <w:r>
        <w:rPr>
          <w:noProof/>
        </w:rPr>
        <w:drawing>
          <wp:anchor distT="0" distB="0" distL="114300" distR="114300" simplePos="0" relativeHeight="251658240" behindDoc="1" locked="0" layoutInCell="1" allowOverlap="1" wp14:anchorId="7AE2792C" wp14:editId="49EA48FB">
            <wp:simplePos x="0" y="0"/>
            <wp:positionH relativeFrom="column">
              <wp:posOffset>-1043940</wp:posOffset>
            </wp:positionH>
            <wp:positionV relativeFrom="page">
              <wp:align>top</wp:align>
            </wp:positionV>
            <wp:extent cx="8981440" cy="6736080"/>
            <wp:effectExtent l="0" t="0" r="0"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a:extLst>
                        <a:ext uri="{28A0092B-C50C-407E-A947-70E740481C1C}">
                          <a14:useLocalDpi xmlns:a14="http://schemas.microsoft.com/office/drawing/2010/main" val="0"/>
                        </a:ext>
                      </a:extLst>
                    </a:blip>
                    <a:stretch>
                      <a:fillRect/>
                    </a:stretch>
                  </pic:blipFill>
                  <pic:spPr>
                    <a:xfrm>
                      <a:off x="0" y="0"/>
                      <a:ext cx="8981440" cy="673608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33FF006B" w14:textId="77777777" w:rsidTr="00D077E9">
        <w:trPr>
          <w:trHeight w:val="1894"/>
        </w:trPr>
        <w:tc>
          <w:tcPr>
            <w:tcW w:w="5580" w:type="dxa"/>
            <w:tcBorders>
              <w:top w:val="nil"/>
              <w:left w:val="nil"/>
              <w:bottom w:val="nil"/>
              <w:right w:val="nil"/>
            </w:tcBorders>
          </w:tcPr>
          <w:p w14:paraId="51159C3C" w14:textId="77777777" w:rsidR="00D077E9" w:rsidRDefault="00D077E9" w:rsidP="00D077E9">
            <w:r>
              <w:rPr>
                <w:noProof/>
              </w:rPr>
              <mc:AlternateContent>
                <mc:Choice Requires="wps">
                  <w:drawing>
                    <wp:inline distT="0" distB="0" distL="0" distR="0" wp14:anchorId="4F83A0A3" wp14:editId="07B65D64">
                      <wp:extent cx="3528695" cy="1210614"/>
                      <wp:effectExtent l="0" t="0" r="0" b="0"/>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14:paraId="792E363E" w14:textId="62EC4662" w:rsidR="00D077E9" w:rsidRDefault="00A1305A" w:rsidP="00D077E9">
                                  <w:pPr>
                                    <w:pStyle w:val="Title"/>
                                    <w:spacing w:after="0"/>
                                  </w:pPr>
                                  <w:r>
                                    <w:t>D&amp;G tourism</w:t>
                                  </w:r>
                                </w:p>
                                <w:p w14:paraId="1D54F725" w14:textId="0FF3F914" w:rsidR="00A1305A" w:rsidRPr="00D86945" w:rsidRDefault="00A1305A" w:rsidP="00D077E9">
                                  <w:pPr>
                                    <w:pStyle w:val="Title"/>
                                    <w:spacing w:after="0"/>
                                  </w:pPr>
                                  <w:r>
                                    <w:t>User Guide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F83A0A3" id="_x0000_t202" coordsize="21600,21600" o:spt="202" path="m,l,21600r21600,l21600,xe">
                      <v:stroke joinstyle="miter"/>
                      <v:path gradientshapeok="t" o:connecttype="rect"/>
                    </v:shapetype>
                    <v:shape id="Text Box 8" o:spid="_x0000_s1026" type="#_x0000_t202" style="width:277.8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" filled="f" stroked="f" strokeweight=".5pt">
                      <v:textbox>
                        <w:txbxContent>
                          <w:p w14:paraId="792E363E" w14:textId="62EC4662" w:rsidR="00D077E9" w:rsidRDefault="00A1305A" w:rsidP="00D077E9">
                            <w:pPr>
                              <w:pStyle w:val="Title"/>
                              <w:spacing w:after="0"/>
                            </w:pPr>
                            <w:r>
                              <w:t>D&amp;G tourism</w:t>
                            </w:r>
                          </w:p>
                          <w:p w14:paraId="1D54F725" w14:textId="0FF3F914" w:rsidR="00A1305A" w:rsidRPr="00D86945" w:rsidRDefault="00A1305A" w:rsidP="00D077E9">
                            <w:pPr>
                              <w:pStyle w:val="Title"/>
                              <w:spacing w:after="0"/>
                            </w:pPr>
                            <w:r>
                              <w:t>User Guide</w:t>
                            </w:r>
                          </w:p>
                        </w:txbxContent>
                      </v:textbox>
                      <w10:anchorlock/>
                    </v:shape>
                  </w:pict>
                </mc:Fallback>
              </mc:AlternateContent>
            </w:r>
          </w:p>
          <w:p w14:paraId="45179013" w14:textId="77777777" w:rsidR="00D077E9" w:rsidRDefault="00D077E9" w:rsidP="00D077E9">
            <w:r>
              <w:rPr>
                <w:noProof/>
              </w:rPr>
              <mc:AlternateContent>
                <mc:Choice Requires="wps">
                  <w:drawing>
                    <wp:inline distT="0" distB="0" distL="0" distR="0" wp14:anchorId="7A298670" wp14:editId="261770F9">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31141CE"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323232 [3215]" strokeweight="3pt">
                      <w10:anchorlock/>
                    </v:line>
                  </w:pict>
                </mc:Fallback>
              </mc:AlternateContent>
            </w:r>
          </w:p>
        </w:tc>
      </w:tr>
      <w:tr w:rsidR="00D077E9" w14:paraId="554F2771" w14:textId="77777777" w:rsidTr="00D077E9">
        <w:trPr>
          <w:trHeight w:val="7636"/>
        </w:trPr>
        <w:tc>
          <w:tcPr>
            <w:tcW w:w="5580" w:type="dxa"/>
            <w:tcBorders>
              <w:top w:val="nil"/>
              <w:left w:val="nil"/>
              <w:bottom w:val="nil"/>
              <w:right w:val="nil"/>
            </w:tcBorders>
          </w:tcPr>
          <w:p w14:paraId="58BFE8B4" w14:textId="77777777" w:rsidR="00D077E9" w:rsidRDefault="00D077E9" w:rsidP="00D077E9">
            <w:pPr>
              <w:rPr>
                <w:noProof/>
              </w:rPr>
            </w:pPr>
          </w:p>
        </w:tc>
      </w:tr>
      <w:tr w:rsidR="00D077E9" w14:paraId="736DFD93" w14:textId="77777777" w:rsidTr="00D077E9">
        <w:trPr>
          <w:trHeight w:val="2171"/>
        </w:trPr>
        <w:tc>
          <w:tcPr>
            <w:tcW w:w="5580" w:type="dxa"/>
            <w:tcBorders>
              <w:top w:val="nil"/>
              <w:left w:val="nil"/>
              <w:bottom w:val="nil"/>
              <w:right w:val="nil"/>
            </w:tcBorders>
          </w:tcPr>
          <w:sdt>
            <w:sdtPr>
              <w:id w:val="1080870105"/>
              <w:placeholder>
                <w:docPart w:val="9C8D40173F8546A1AC3A2D11088BE5AA"/>
              </w:placeholder>
              <w15:appearance w15:val="hidden"/>
            </w:sdtPr>
            <w:sdtEndPr/>
            <w:sdtContent>
              <w:p w14:paraId="58A90306" w14:textId="2088444F" w:rsidR="00D077E9" w:rsidRDefault="00D077E9" w:rsidP="00D077E9">
                <w:r w:rsidRPr="00D86945">
                  <w:rPr>
                    <w:rStyle w:val="SubtitleChar"/>
                    <w:b w:val="0"/>
                  </w:rPr>
                  <w:fldChar w:fldCharType="begin"/>
                </w:r>
                <w:r w:rsidRPr="00D86945">
                  <w:rPr>
                    <w:rStyle w:val="SubtitleChar"/>
                    <w:b w:val="0"/>
                  </w:rPr>
                  <w:instrText xml:space="preserve"> DATE  \@ "MMMM d"  \* MERGEFORMAT </w:instrText>
                </w:r>
                <w:r w:rsidRPr="00D86945">
                  <w:rPr>
                    <w:rStyle w:val="SubtitleChar"/>
                    <w:b w:val="0"/>
                  </w:rPr>
                  <w:fldChar w:fldCharType="separate"/>
                </w:r>
                <w:r w:rsidR="00A1305A">
                  <w:rPr>
                    <w:rStyle w:val="SubtitleChar"/>
                    <w:b w:val="0"/>
                    <w:noProof/>
                  </w:rPr>
                  <w:t>May 27</w:t>
                </w:r>
                <w:r w:rsidRPr="00D86945">
                  <w:rPr>
                    <w:rStyle w:val="SubtitleChar"/>
                    <w:b w:val="0"/>
                  </w:rPr>
                  <w:fldChar w:fldCharType="end"/>
                </w:r>
                <w:r w:rsidR="00B03276">
                  <w:rPr>
                    <w:rStyle w:val="SubtitleChar"/>
                    <w:b w:val="0"/>
                  </w:rPr>
                  <w:t xml:space="preserve"> </w:t>
                </w:r>
                <w:r w:rsidR="00B03276" w:rsidRPr="00D04786">
                  <w:rPr>
                    <w:rStyle w:val="EmphasisTextChar"/>
                    <w:sz w:val="32"/>
                  </w:rPr>
                  <w:t>2019</w:t>
                </w:r>
              </w:p>
            </w:sdtContent>
          </w:sdt>
          <w:p w14:paraId="66E5E960"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6C55C4B7" wp14:editId="31688C87">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4A9200C"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323232 [3215]" strokeweight="3pt">
                      <w10:anchorlock/>
                    </v:line>
                  </w:pict>
                </mc:Fallback>
              </mc:AlternateContent>
            </w:r>
          </w:p>
          <w:p w14:paraId="1D36ECCE" w14:textId="77777777" w:rsidR="00D077E9" w:rsidRDefault="00D077E9" w:rsidP="00D077E9">
            <w:pPr>
              <w:rPr>
                <w:noProof/>
                <w:sz w:val="10"/>
                <w:szCs w:val="10"/>
              </w:rPr>
            </w:pPr>
          </w:p>
          <w:p w14:paraId="5F276803" w14:textId="77777777" w:rsidR="00D077E9" w:rsidRDefault="00D077E9" w:rsidP="00D077E9">
            <w:pPr>
              <w:rPr>
                <w:noProof/>
                <w:sz w:val="10"/>
                <w:szCs w:val="10"/>
              </w:rPr>
            </w:pPr>
          </w:p>
          <w:p w14:paraId="05CE1861" w14:textId="1A72E271" w:rsidR="00D077E9" w:rsidRDefault="00A42851" w:rsidP="00D077E9">
            <w:sdt>
              <w:sdtPr>
                <w:id w:val="-1740469667"/>
                <w:placeholder>
                  <w:docPart w:val="4202DCB0D96548869C7D07A808878A7F"/>
                </w:placeholder>
                <w15:appearance w15:val="hidden"/>
              </w:sdtPr>
              <w:sdtEndPr/>
              <w:sdtContent>
                <w:r w:rsidR="00393CCF">
                  <w:t>D&amp;G Tourism</w:t>
                </w:r>
              </w:sdtContent>
            </w:sdt>
          </w:p>
          <w:p w14:paraId="4E89FA2F" w14:textId="61701CB3" w:rsidR="00D077E9" w:rsidRDefault="00D077E9" w:rsidP="00D077E9">
            <w:r w:rsidRPr="00B231E5">
              <w:t>Authored by:</w:t>
            </w:r>
            <w:r>
              <w:t xml:space="preserve"> </w:t>
            </w:r>
            <w:sdt>
              <w:sdtPr>
                <w:alias w:val="Your Name"/>
                <w:tag w:val="Your Name"/>
                <w:id w:val="-180584491"/>
                <w:placeholder>
                  <w:docPart w:val="11F018BF11AD460095466CA17FF0B9BE"/>
                </w:placeholder>
                <w:dataBinding w:prefixMappings="xmlns:ns0='http://schemas.microsoft.com/office/2006/coverPageProps' " w:xpath="/ns0:CoverPageProperties[1]/ns0:CompanyFax[1]" w:storeItemID="{55AF091B-3C7A-41E3-B477-F2FDAA23CFDA}"/>
                <w15:appearance w15:val="hidden"/>
                <w:text w:multiLine="1"/>
              </w:sdtPr>
              <w:sdtEndPr/>
              <w:sdtContent>
                <w:r w:rsidR="00393CCF">
                  <w:t>Charlie Harris</w:t>
                </w:r>
              </w:sdtContent>
            </w:sdt>
          </w:p>
          <w:p w14:paraId="1E4FB8B7" w14:textId="77777777" w:rsidR="00D077E9" w:rsidRPr="00D86945" w:rsidRDefault="00D077E9" w:rsidP="00D077E9">
            <w:pPr>
              <w:rPr>
                <w:noProof/>
                <w:sz w:val="10"/>
                <w:szCs w:val="10"/>
              </w:rPr>
            </w:pPr>
          </w:p>
        </w:tc>
      </w:tr>
    </w:tbl>
    <w:p w14:paraId="5DA5D9FA" w14:textId="496C805C" w:rsidR="00D077E9" w:rsidRDefault="00393CCF">
      <w:pPr>
        <w:spacing w:after="200"/>
      </w:pPr>
      <w:r>
        <w:rPr>
          <w:noProof/>
        </w:rPr>
        <mc:AlternateContent>
          <mc:Choice Requires="wps">
            <w:drawing>
              <wp:anchor distT="0" distB="0" distL="114300" distR="114300" simplePos="0" relativeHeight="251659264" behindDoc="1" locked="0" layoutInCell="1" allowOverlap="1" wp14:anchorId="145AA442" wp14:editId="17746C0F">
                <wp:simplePos x="0" y="0"/>
                <wp:positionH relativeFrom="page">
                  <wp:align>left</wp:align>
                </wp:positionH>
                <wp:positionV relativeFrom="page">
                  <wp:align>bottom</wp:align>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1BF206" id="Rectangle 2" o:spid="_x0000_s1026" alt="colored rectangle" style="position:absolute;margin-left:0;margin-top:0;width:611.1pt;height:265.7pt;z-index:-251657216;visibility:visible;mso-wrap-style:square;mso-wrap-distance-left:9pt;mso-wrap-distance-top:0;mso-wrap-distance-right:9pt;mso-wrap-distance-bottom:0;mso-position-horizontal:left;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" fillcolor="#1b587c [3206]" stroked="f" strokeweight="2pt">
                <w10:wrap anchorx="page" anchory="page"/>
              </v:rect>
            </w:pict>
          </mc:Fallback>
        </mc:AlternateContent>
      </w:r>
      <w:r w:rsidR="00D077E9">
        <w:rPr>
          <w:noProof/>
        </w:rPr>
        <mc:AlternateContent>
          <mc:Choice Requires="wps">
            <w:drawing>
              <wp:anchor distT="0" distB="0" distL="114300" distR="114300" simplePos="0" relativeHeight="251660288" behindDoc="1" locked="0" layoutInCell="1" allowOverlap="1" wp14:anchorId="10F89BED" wp14:editId="62852F79">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7D3081A"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rsidR="00D077E9">
        <w:br w:type="page"/>
      </w:r>
    </w:p>
    <w:p w14:paraId="3EA8231D" w14:textId="0F680AFF" w:rsidR="00D077E9" w:rsidRDefault="00393CCF" w:rsidP="00D077E9">
      <w:pPr>
        <w:pStyle w:val="Heading1"/>
      </w:pPr>
      <w:r>
        <w:lastRenderedPageBreak/>
        <w:t xml:space="preserve">Using the website – </w:t>
      </w:r>
      <w:r w:rsidR="005535AA">
        <w:t>Introduction</w:t>
      </w:r>
    </w:p>
    <w:tbl>
      <w:tblPr>
        <w:tblW w:w="10181" w:type="dxa"/>
        <w:tblInd w:w="-142" w:type="dxa"/>
        <w:tblCellMar>
          <w:left w:w="0" w:type="dxa"/>
          <w:right w:w="0" w:type="dxa"/>
        </w:tblCellMar>
        <w:tblLook w:val="0000" w:firstRow="0" w:lastRow="0" w:firstColumn="0" w:lastColumn="0" w:noHBand="0" w:noVBand="0"/>
      </w:tblPr>
      <w:tblGrid>
        <w:gridCol w:w="10181"/>
      </w:tblGrid>
      <w:tr w:rsidR="00D077E9" w14:paraId="2973343A" w14:textId="77777777" w:rsidTr="00EE641C">
        <w:trPr>
          <w:trHeight w:val="3546"/>
        </w:trPr>
        <w:tc>
          <w:tcPr>
            <w:tcW w:w="10181" w:type="dxa"/>
          </w:tcPr>
          <w:sdt>
            <w:sdtPr>
              <w:id w:val="1660650702"/>
              <w:placeholder>
                <w:docPart w:val="576BB6EAF6E74C7787421EDE84655314"/>
              </w:placeholder>
              <w15:dataBinding w:prefixMappings="xmlns:ns0='http://schemas.microsoft.com/temp/samples' " w:xpath="/ns0:employees[1]/ns0:employee[1]/ns0:CompanyName[1]" w:storeItemID="{00000000-0000-0000-0000-000000000000}"/>
              <w15:appearance w15:val="hidden"/>
            </w:sdtPr>
            <w:sdtEndPr/>
            <w:sdtContent>
              <w:p w14:paraId="5357DA76" w14:textId="77776437" w:rsidR="00D077E9" w:rsidRDefault="00393CCF" w:rsidP="00DF027C">
                <w:pPr>
                  <w:pStyle w:val="Heading2"/>
                </w:pPr>
                <w:r>
                  <w:t>Using your new website stress free.</w:t>
                </w:r>
              </w:p>
            </w:sdtContent>
          </w:sdt>
          <w:p w14:paraId="6C64D348" w14:textId="77777777" w:rsidR="00DF027C" w:rsidRDefault="00DF027C" w:rsidP="00DF027C"/>
          <w:p w14:paraId="730A5901" w14:textId="3EC6FD6C" w:rsidR="00DF027C" w:rsidRPr="00DF027C" w:rsidRDefault="005535AA" w:rsidP="00DF027C">
            <w:pPr>
              <w:pStyle w:val="Content"/>
            </w:pPr>
            <w:r>
              <w:t>Congratulations on your new website. Within this guide you will find helpful tips to get the most out of your website, and to ensure that all staff associated with this site, understand fully what they are doing.</w:t>
            </w:r>
          </w:p>
          <w:p w14:paraId="3EFDCB76" w14:textId="67C7697B" w:rsidR="00DF027C" w:rsidRDefault="00DF027C" w:rsidP="00DF027C">
            <w:pPr>
              <w:pStyle w:val="Content"/>
            </w:pPr>
          </w:p>
        </w:tc>
      </w:tr>
      <w:tr w:rsidR="00DF027C" w14:paraId="06CFEF6B" w14:textId="77777777" w:rsidTr="00EE641C">
        <w:trPr>
          <w:trHeight w:val="1899"/>
        </w:trPr>
        <w:tc>
          <w:tcPr>
            <w:tcW w:w="10181" w:type="dxa"/>
            <w:shd w:val="clear" w:color="auto" w:fill="F2F2F2" w:themeFill="background1" w:themeFillShade="F2"/>
            <w:vAlign w:val="center"/>
          </w:tcPr>
          <w:p w14:paraId="43A75E0D" w14:textId="5F633C1D" w:rsidR="00DF027C" w:rsidRPr="00DF027C" w:rsidRDefault="00393CCF" w:rsidP="00DF027C">
            <w:pPr>
              <w:pStyle w:val="EmphasisText"/>
              <w:jc w:val="center"/>
            </w:pPr>
            <w:r>
              <w:t>The website has 3 main pages. HOME. PLACES. CONTACT. All of these are accessible from the Home screen.</w:t>
            </w:r>
          </w:p>
        </w:tc>
      </w:tr>
      <w:tr w:rsidR="00DF027C" w14:paraId="22E7FBD2" w14:textId="77777777" w:rsidTr="00EE641C">
        <w:trPr>
          <w:trHeight w:val="5931"/>
        </w:trPr>
        <w:tc>
          <w:tcPr>
            <w:tcW w:w="10181" w:type="dxa"/>
          </w:tcPr>
          <w:p w14:paraId="7220956A" w14:textId="31F48CCC" w:rsidR="00DF027C" w:rsidRDefault="00DF027C" w:rsidP="00DF027C">
            <w:pPr>
              <w:pStyle w:val="EmphasisText"/>
              <w:rPr>
                <w:i/>
                <w:sz w:val="36"/>
              </w:rPr>
            </w:pPr>
          </w:p>
          <w:p w14:paraId="0DCA2F27" w14:textId="207F91C2" w:rsidR="005535AA" w:rsidRDefault="005535AA" w:rsidP="00DF027C">
            <w:pPr>
              <w:pStyle w:val="EmphasisText"/>
              <w:rPr>
                <w:i/>
                <w:sz w:val="36"/>
              </w:rPr>
            </w:pPr>
          </w:p>
          <w:p w14:paraId="590787DB" w14:textId="4F95ED92" w:rsidR="005535AA" w:rsidRDefault="005535AA" w:rsidP="00B03276">
            <w:pPr>
              <w:pStyle w:val="Subtitle"/>
              <w:framePr w:wrap="around"/>
            </w:pPr>
            <w:r>
              <w:t xml:space="preserve">The website navigation bar is located at the top. To navigate to any other page on this website, simply click </w:t>
            </w:r>
            <w:r w:rsidR="007A7872">
              <w:t xml:space="preserve">the heading at the top of the screen. </w:t>
            </w:r>
          </w:p>
          <w:p w14:paraId="45C7D514" w14:textId="1E462E58" w:rsidR="007A7872" w:rsidRDefault="007A7872" w:rsidP="00B03276">
            <w:pPr>
              <w:pStyle w:val="Subtitle"/>
              <w:framePr w:wrap="around"/>
            </w:pPr>
          </w:p>
          <w:p w14:paraId="056CA3CA" w14:textId="692953FB" w:rsidR="007A7872" w:rsidRDefault="007A7872" w:rsidP="00B03276">
            <w:pPr>
              <w:pStyle w:val="Subtitle"/>
              <w:framePr w:wrap="around"/>
            </w:pPr>
            <w:r>
              <w:t xml:space="preserve">The website automatically resizes itself depending on the screen size it is on, with the buttons big enough to click on small mobile devices. </w:t>
            </w:r>
          </w:p>
          <w:p w14:paraId="735559F2" w14:textId="2C6882F0" w:rsidR="005535AA" w:rsidRDefault="005535AA" w:rsidP="00B03276">
            <w:pPr>
              <w:pStyle w:val="Subtitle"/>
              <w:framePr w:wrap="around"/>
            </w:pPr>
          </w:p>
          <w:p w14:paraId="40740BED" w14:textId="3EFA5BAA" w:rsidR="005535AA" w:rsidRDefault="005535AA" w:rsidP="00DF027C">
            <w:pPr>
              <w:pStyle w:val="EmphasisText"/>
              <w:rPr>
                <w:i/>
                <w:sz w:val="36"/>
              </w:rPr>
            </w:pPr>
          </w:p>
          <w:p w14:paraId="259B570F" w14:textId="5367AD2B" w:rsidR="005535AA" w:rsidRDefault="005535AA" w:rsidP="00DF027C">
            <w:pPr>
              <w:pStyle w:val="EmphasisText"/>
              <w:rPr>
                <w:i/>
                <w:sz w:val="36"/>
              </w:rPr>
            </w:pPr>
          </w:p>
          <w:p w14:paraId="4B6B38D7" w14:textId="6B70715C" w:rsidR="005535AA" w:rsidRDefault="005535AA" w:rsidP="00DF027C">
            <w:pPr>
              <w:pStyle w:val="EmphasisText"/>
              <w:rPr>
                <w:i/>
                <w:sz w:val="36"/>
              </w:rPr>
            </w:pPr>
          </w:p>
          <w:p w14:paraId="53B9CDC8" w14:textId="1A185923" w:rsidR="005535AA" w:rsidRDefault="005535AA" w:rsidP="00DF027C">
            <w:pPr>
              <w:pStyle w:val="EmphasisText"/>
              <w:rPr>
                <w:i/>
                <w:sz w:val="36"/>
              </w:rPr>
            </w:pPr>
          </w:p>
          <w:p w14:paraId="598FF1FC" w14:textId="75B101ED" w:rsidR="005535AA" w:rsidRDefault="005535AA" w:rsidP="00B03276">
            <w:pPr>
              <w:pStyle w:val="Content"/>
            </w:pPr>
          </w:p>
          <w:p w14:paraId="22A3C701" w14:textId="2E0B467F" w:rsidR="00B03276" w:rsidRPr="00B03276" w:rsidRDefault="00B03276" w:rsidP="00B03276">
            <w:pPr>
              <w:pStyle w:val="Title"/>
              <w:rPr>
                <w:sz w:val="52"/>
              </w:rPr>
            </w:pPr>
            <w:r w:rsidRPr="00B03276">
              <w:rPr>
                <w:sz w:val="52"/>
              </w:rPr>
              <w:lastRenderedPageBreak/>
              <w:t>Using the website - Home</w:t>
            </w:r>
          </w:p>
          <w:p w14:paraId="65566E4A" w14:textId="3FD2078B" w:rsidR="005535AA" w:rsidRDefault="005535AA" w:rsidP="00DF027C">
            <w:pPr>
              <w:pStyle w:val="EmphasisText"/>
              <w:rPr>
                <w:i/>
                <w:sz w:val="36"/>
              </w:rPr>
            </w:pPr>
          </w:p>
          <w:p w14:paraId="6710F087" w14:textId="636061D9" w:rsidR="00DF027C" w:rsidRPr="00DF027C" w:rsidRDefault="005535AA" w:rsidP="00DF027C">
            <w:pPr>
              <w:pStyle w:val="Content"/>
            </w:pPr>
            <w:r>
              <w:t xml:space="preserve">To get started right away with your website, </w:t>
            </w:r>
            <w:proofErr w:type="gramStart"/>
            <w:r>
              <w:t>Just</w:t>
            </w:r>
            <w:proofErr w:type="gramEnd"/>
            <w:r>
              <w:t xml:space="preserve"> load the website up, which will then launch you onto the home screen. This is the beginning of the </w:t>
            </w:r>
            <w:proofErr w:type="gramStart"/>
            <w:r>
              <w:t>website,</w:t>
            </w:r>
            <w:proofErr w:type="gramEnd"/>
            <w:r>
              <w:t xml:space="preserve"> all navigation can be handled from this page. </w:t>
            </w:r>
          </w:p>
          <w:p w14:paraId="0FE84FFA" w14:textId="77777777" w:rsidR="00DF027C" w:rsidRDefault="00DF027C" w:rsidP="00DF027C">
            <w:pPr>
              <w:pStyle w:val="Content"/>
            </w:pPr>
          </w:p>
          <w:p w14:paraId="5E50D0A2" w14:textId="0E237CEB" w:rsidR="00DF027C" w:rsidRDefault="005535AA" w:rsidP="00DF027C">
            <w:pPr>
              <w:pStyle w:val="Content"/>
            </w:pPr>
            <w:r>
              <w:t xml:space="preserve">The home page is the central hub. From this page you can navigate to the places &amp; contact us pages. The page </w:t>
            </w:r>
            <w:proofErr w:type="gramStart"/>
            <w:r>
              <w:t>feature</w:t>
            </w:r>
            <w:proofErr w:type="gramEnd"/>
            <w:r>
              <w:t xml:space="preserve"> the map of the county, as well as a brief introduction to who D&amp;G Tourism is as a company.</w:t>
            </w:r>
            <w:r w:rsidR="00B03276">
              <w:t xml:space="preserve"> </w:t>
            </w:r>
          </w:p>
          <w:p w14:paraId="70A464EB" w14:textId="31B791A5" w:rsidR="00EE641C" w:rsidRPr="00EE641C" w:rsidRDefault="00EE641C" w:rsidP="00EE641C"/>
          <w:p w14:paraId="11CA6F05" w14:textId="65FBE541" w:rsidR="00EE641C" w:rsidRDefault="00EE641C" w:rsidP="00DF027C">
            <w:pPr>
              <w:pStyle w:val="Content"/>
              <w:rPr>
                <w:i/>
                <w:sz w:val="36"/>
              </w:rPr>
            </w:pPr>
            <w:r>
              <w:rPr>
                <w:noProof/>
              </w:rPr>
              <w:drawing>
                <wp:anchor distT="0" distB="0" distL="114300" distR="114300" simplePos="0" relativeHeight="251662336" behindDoc="0" locked="0" layoutInCell="1" allowOverlap="1" wp14:anchorId="5CB1A62B" wp14:editId="3D349311">
                  <wp:simplePos x="0" y="0"/>
                  <wp:positionH relativeFrom="column">
                    <wp:posOffset>1447800</wp:posOffset>
                  </wp:positionH>
                  <wp:positionV relativeFrom="paragraph">
                    <wp:posOffset>261620</wp:posOffset>
                  </wp:positionV>
                  <wp:extent cx="3558540" cy="5258731"/>
                  <wp:effectExtent l="0" t="0" r="381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67391" t="9018" b="5314"/>
                          <a:stretch/>
                        </pic:blipFill>
                        <pic:spPr bwMode="auto">
                          <a:xfrm>
                            <a:off x="0" y="0"/>
                            <a:ext cx="3558540" cy="525873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0FE2018" w14:textId="42D3049B" w:rsidR="00EE641C" w:rsidRDefault="00EE641C" w:rsidP="00DF027C">
            <w:pPr>
              <w:pStyle w:val="Content"/>
              <w:rPr>
                <w:i/>
                <w:sz w:val="36"/>
              </w:rPr>
            </w:pPr>
            <w:r>
              <w:rPr>
                <w:i/>
                <w:noProof/>
                <w:sz w:val="36"/>
              </w:rPr>
              <mc:AlternateContent>
                <mc:Choice Requires="wps">
                  <w:drawing>
                    <wp:anchor distT="0" distB="0" distL="114300" distR="114300" simplePos="0" relativeHeight="251663360" behindDoc="0" locked="0" layoutInCell="1" allowOverlap="1" wp14:anchorId="34648A9F" wp14:editId="1AC88EAE">
                      <wp:simplePos x="0" y="0"/>
                      <wp:positionH relativeFrom="column">
                        <wp:posOffset>791210</wp:posOffset>
                      </wp:positionH>
                      <wp:positionV relativeFrom="paragraph">
                        <wp:posOffset>110490</wp:posOffset>
                      </wp:positionV>
                      <wp:extent cx="830580" cy="190500"/>
                      <wp:effectExtent l="0" t="57150" r="0" b="19050"/>
                      <wp:wrapNone/>
                      <wp:docPr id="9" name="Straight Arrow Connector 9"/>
                      <wp:cNvGraphicFramePr/>
                      <a:graphic xmlns:a="http://schemas.openxmlformats.org/drawingml/2006/main">
                        <a:graphicData uri="http://schemas.microsoft.com/office/word/2010/wordprocessingShape">
                          <wps:wsp>
                            <wps:cNvCnPr/>
                            <wps:spPr>
                              <a:xfrm flipV="1">
                                <a:off x="0" y="0"/>
                                <a:ext cx="830580" cy="190500"/>
                              </a:xfrm>
                              <a:prstGeom prst="straightConnector1">
                                <a:avLst/>
                              </a:prstGeom>
                              <a:ln>
                                <a:solidFill>
                                  <a:schemeClr val="tx1">
                                    <a:lumMod val="25000"/>
                                    <a:lumOff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5D7F540" id="_x0000_t32" coordsize="21600,21600" o:spt="32" o:oned="t" path="m,l21600,21600e" filled="f">
                      <v:path arrowok="t" fillok="f" o:connecttype="none"/>
                      <o:lock v:ext="edit" shapetype="t"/>
                    </v:shapetype>
                    <v:shape id="Straight Arrow Connector 9" o:spid="_x0000_s1026" type="#_x0000_t32" style="position:absolute;margin-left:62.3pt;margin-top:8.7pt;width:65.4pt;height:1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" strokecolor="silver [829]" strokeweight="1pt">
                      <v:stroke endarrow="block"/>
                    </v:shape>
                  </w:pict>
                </mc:Fallback>
              </mc:AlternateContent>
            </w:r>
          </w:p>
          <w:p w14:paraId="2A69E2FF" w14:textId="59DBC072" w:rsidR="00EE641C" w:rsidRDefault="00EE641C" w:rsidP="00EE641C">
            <w:pPr>
              <w:pStyle w:val="Content"/>
              <w:rPr>
                <w:i/>
                <w:sz w:val="36"/>
                <w:szCs w:val="36"/>
              </w:rPr>
            </w:pPr>
            <w:r>
              <w:rPr>
                <w:i/>
                <w:sz w:val="36"/>
                <w:szCs w:val="36"/>
              </w:rPr>
              <w:t>Navigation</w:t>
            </w:r>
          </w:p>
          <w:p w14:paraId="5E72AC41" w14:textId="41FBE7D6" w:rsidR="00EE641C" w:rsidRPr="00EE641C" w:rsidRDefault="00EE641C" w:rsidP="00EE641C">
            <w:pPr>
              <w:pStyle w:val="Content"/>
              <w:rPr>
                <w:i/>
                <w:sz w:val="36"/>
                <w:szCs w:val="36"/>
              </w:rPr>
            </w:pPr>
            <w:r>
              <w:rPr>
                <w:i/>
                <w:sz w:val="36"/>
                <w:szCs w:val="36"/>
              </w:rPr>
              <w:t>bar</w:t>
            </w:r>
          </w:p>
          <w:p w14:paraId="283EF989" w14:textId="77777777" w:rsidR="00EE641C" w:rsidRPr="00EE641C" w:rsidRDefault="00EE641C" w:rsidP="00EE641C"/>
          <w:p w14:paraId="48A353D6" w14:textId="77777777" w:rsidR="00EE641C" w:rsidRDefault="00EE641C" w:rsidP="00EE641C">
            <w:pPr>
              <w:rPr>
                <w:b w:val="0"/>
                <w:i/>
                <w:sz w:val="36"/>
              </w:rPr>
            </w:pPr>
          </w:p>
          <w:p w14:paraId="4814298A" w14:textId="77777777" w:rsidR="00EE641C" w:rsidRDefault="00EE641C" w:rsidP="00EE641C">
            <w:pPr>
              <w:pStyle w:val="Content"/>
              <w:rPr>
                <w:i/>
                <w:sz w:val="36"/>
                <w:szCs w:val="36"/>
              </w:rPr>
            </w:pPr>
          </w:p>
          <w:p w14:paraId="497C9AC0" w14:textId="77777777" w:rsidR="00EE641C" w:rsidRDefault="00EE641C" w:rsidP="00EE641C">
            <w:pPr>
              <w:pStyle w:val="Content"/>
              <w:rPr>
                <w:i/>
                <w:sz w:val="36"/>
                <w:szCs w:val="36"/>
              </w:rPr>
            </w:pPr>
          </w:p>
          <w:p w14:paraId="3F9C17EA" w14:textId="67388A06" w:rsidR="00EE641C" w:rsidRDefault="00EE641C" w:rsidP="00EE641C">
            <w:pPr>
              <w:pStyle w:val="Content"/>
              <w:rPr>
                <w:i/>
                <w:sz w:val="36"/>
                <w:szCs w:val="36"/>
              </w:rPr>
            </w:pPr>
          </w:p>
          <w:p w14:paraId="70F41AD4" w14:textId="4380D36C" w:rsidR="00EE641C" w:rsidRDefault="00EE641C" w:rsidP="00EE641C">
            <w:pPr>
              <w:pStyle w:val="Content"/>
              <w:rPr>
                <w:i/>
                <w:sz w:val="36"/>
                <w:szCs w:val="36"/>
              </w:rPr>
            </w:pPr>
          </w:p>
          <w:p w14:paraId="6957D4C8" w14:textId="1D9960FF" w:rsidR="00EE641C" w:rsidRDefault="00EE641C" w:rsidP="00EE641C">
            <w:pPr>
              <w:pStyle w:val="Content"/>
              <w:rPr>
                <w:i/>
                <w:sz w:val="36"/>
                <w:szCs w:val="36"/>
              </w:rPr>
            </w:pPr>
          </w:p>
          <w:p w14:paraId="61EB8206" w14:textId="43FA1D18" w:rsidR="00EE641C" w:rsidRPr="00EE641C" w:rsidRDefault="00EE641C" w:rsidP="00EE641C">
            <w:pPr>
              <w:pStyle w:val="Content"/>
              <w:rPr>
                <w:i/>
                <w:sz w:val="36"/>
                <w:szCs w:val="36"/>
              </w:rPr>
            </w:pPr>
            <w:r>
              <w:rPr>
                <w:i/>
                <w:noProof/>
                <w:sz w:val="36"/>
                <w:szCs w:val="36"/>
              </w:rPr>
              <mc:AlternateContent>
                <mc:Choice Requires="wps">
                  <w:drawing>
                    <wp:anchor distT="0" distB="0" distL="114300" distR="114300" simplePos="0" relativeHeight="251664384" behindDoc="0" locked="0" layoutInCell="1" allowOverlap="1" wp14:anchorId="6D3AEA9F" wp14:editId="159C67F6">
                      <wp:simplePos x="0" y="0"/>
                      <wp:positionH relativeFrom="column">
                        <wp:posOffset>554990</wp:posOffset>
                      </wp:positionH>
                      <wp:positionV relativeFrom="paragraph">
                        <wp:posOffset>111760</wp:posOffset>
                      </wp:positionV>
                      <wp:extent cx="1584960" cy="266700"/>
                      <wp:effectExtent l="0" t="0" r="72390" b="76200"/>
                      <wp:wrapNone/>
                      <wp:docPr id="10" name="Straight Arrow Connector 10"/>
                      <wp:cNvGraphicFramePr/>
                      <a:graphic xmlns:a="http://schemas.openxmlformats.org/drawingml/2006/main">
                        <a:graphicData uri="http://schemas.microsoft.com/office/word/2010/wordprocessingShape">
                          <wps:wsp>
                            <wps:cNvCnPr/>
                            <wps:spPr>
                              <a:xfrm>
                                <a:off x="0" y="0"/>
                                <a:ext cx="1584960" cy="266700"/>
                              </a:xfrm>
                              <a:prstGeom prst="straightConnector1">
                                <a:avLst/>
                              </a:prstGeom>
                              <a:ln>
                                <a:solidFill>
                                  <a:schemeClr val="tx1">
                                    <a:lumMod val="25000"/>
                                    <a:lumOff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5AD285" id="Straight Arrow Connector 10" o:spid="_x0000_s1026" type="#_x0000_t32" style="position:absolute;margin-left:43.7pt;margin-top:8.8pt;width:124.8pt;height:2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" strokecolor="silver [829]" strokeweight="1pt">
                      <v:stroke endarrow="block"/>
                    </v:shape>
                  </w:pict>
                </mc:Fallback>
              </mc:AlternateContent>
            </w:r>
            <w:r w:rsidRPr="00EE641C">
              <w:rPr>
                <w:i/>
                <w:sz w:val="36"/>
                <w:szCs w:val="36"/>
              </w:rPr>
              <w:t>Map</w:t>
            </w:r>
          </w:p>
        </w:tc>
      </w:tr>
    </w:tbl>
    <w:p w14:paraId="6F289BA5" w14:textId="6C40D7A1" w:rsidR="00AE2466" w:rsidRDefault="00AE2466" w:rsidP="00AE2466">
      <w:pPr>
        <w:pStyle w:val="Title"/>
        <w:rPr>
          <w:sz w:val="52"/>
        </w:rPr>
      </w:pPr>
      <w:r w:rsidRPr="00B03276">
        <w:rPr>
          <w:sz w:val="52"/>
        </w:rPr>
        <w:lastRenderedPageBreak/>
        <w:t xml:space="preserve">Using the website </w:t>
      </w:r>
      <w:r>
        <w:rPr>
          <w:sz w:val="52"/>
        </w:rPr>
        <w:t>–</w:t>
      </w:r>
      <w:r w:rsidRPr="00B03276">
        <w:rPr>
          <w:sz w:val="52"/>
        </w:rPr>
        <w:t xml:space="preserve"> </w:t>
      </w:r>
      <w:r>
        <w:rPr>
          <w:sz w:val="52"/>
        </w:rPr>
        <w:t>Places</w:t>
      </w:r>
    </w:p>
    <w:p w14:paraId="293FEA2A" w14:textId="0E9D3121" w:rsidR="00AE2466" w:rsidRDefault="00AE2466" w:rsidP="00AE2466">
      <w:pPr>
        <w:pStyle w:val="Title"/>
        <w:rPr>
          <w:sz w:val="52"/>
        </w:rPr>
      </w:pPr>
    </w:p>
    <w:p w14:paraId="3F72795C" w14:textId="4050B8A2" w:rsidR="00AE2466" w:rsidRDefault="00AE2466" w:rsidP="00AE2466">
      <w:pPr>
        <w:pStyle w:val="Content"/>
        <w:ind w:firstLine="720"/>
      </w:pPr>
      <w:r>
        <w:t>When you click on the Places button on the navigation bar, you will be greeted with a page featuring buttons of each location that was chosen. For example, if you click the word Dumfries, you will be navigated to the Dumfries page. The specific location pages are only accessible from the Places page itself and not from the Home or Contact page.</w:t>
      </w:r>
    </w:p>
    <w:p w14:paraId="73C805A6" w14:textId="0FBB1E8F" w:rsidR="00AE2466" w:rsidRDefault="00AE2466" w:rsidP="00AE2466">
      <w:pPr>
        <w:pStyle w:val="Content"/>
      </w:pPr>
    </w:p>
    <w:p w14:paraId="18900255" w14:textId="67B63B10" w:rsidR="00AE2466" w:rsidRDefault="00AE2466" w:rsidP="00AE2466">
      <w:pPr>
        <w:pStyle w:val="Content"/>
      </w:pPr>
    </w:p>
    <w:p w14:paraId="5504B9E4" w14:textId="315C3AF1" w:rsidR="00AE2466" w:rsidRDefault="00AE2466" w:rsidP="00AE2466">
      <w:pPr>
        <w:pStyle w:val="Content"/>
      </w:pPr>
    </w:p>
    <w:p w14:paraId="3A4E0498" w14:textId="5E131B46" w:rsidR="00AE2466" w:rsidRDefault="00AE2466" w:rsidP="00AE2466">
      <w:pPr>
        <w:pStyle w:val="Content"/>
      </w:pPr>
    </w:p>
    <w:p w14:paraId="1E0A4764" w14:textId="0B617D94" w:rsidR="00AE2466" w:rsidRDefault="00AE2466" w:rsidP="00AE2466">
      <w:pPr>
        <w:pStyle w:val="Content"/>
      </w:pPr>
    </w:p>
    <w:p w14:paraId="361B5DB9" w14:textId="52E75C92" w:rsidR="00AE2466" w:rsidRDefault="00AE2466" w:rsidP="00AE2466">
      <w:pPr>
        <w:pStyle w:val="Content"/>
      </w:pPr>
    </w:p>
    <w:p w14:paraId="10D72921" w14:textId="29519388" w:rsidR="00AE2466" w:rsidRDefault="00AE2466" w:rsidP="00AE2466">
      <w:pPr>
        <w:pStyle w:val="Content"/>
      </w:pPr>
    </w:p>
    <w:p w14:paraId="39959941" w14:textId="3B252C14" w:rsidR="00AE2466" w:rsidRDefault="00AE2466" w:rsidP="00AE2466">
      <w:pPr>
        <w:pStyle w:val="Content"/>
      </w:pPr>
    </w:p>
    <w:p w14:paraId="1C18D076" w14:textId="7F02067F" w:rsidR="00AE2466" w:rsidRDefault="00AE2466" w:rsidP="00AE2466">
      <w:pPr>
        <w:pStyle w:val="Content"/>
      </w:pPr>
    </w:p>
    <w:p w14:paraId="0BC028DB" w14:textId="65EC10A1" w:rsidR="00AE2466" w:rsidRDefault="00AE2466" w:rsidP="00AE2466">
      <w:pPr>
        <w:pStyle w:val="Content"/>
      </w:pPr>
    </w:p>
    <w:p w14:paraId="2C46DDBC" w14:textId="35B548B1" w:rsidR="00AE2466" w:rsidRDefault="00AE2466" w:rsidP="00AE2466">
      <w:pPr>
        <w:pStyle w:val="Content"/>
      </w:pPr>
    </w:p>
    <w:p w14:paraId="06B28E83" w14:textId="0B11F3C3" w:rsidR="00AE2466" w:rsidRDefault="00AE2466" w:rsidP="00AE2466">
      <w:pPr>
        <w:pStyle w:val="Content"/>
      </w:pPr>
    </w:p>
    <w:p w14:paraId="4AC12DD8" w14:textId="7008A589" w:rsidR="00AE2466" w:rsidRDefault="00AE2466" w:rsidP="00AE2466">
      <w:pPr>
        <w:pStyle w:val="Content"/>
      </w:pPr>
    </w:p>
    <w:p w14:paraId="16C37275" w14:textId="630AA561" w:rsidR="00AE2466" w:rsidRDefault="00AE2466" w:rsidP="00AE2466">
      <w:pPr>
        <w:pStyle w:val="Content"/>
      </w:pPr>
    </w:p>
    <w:p w14:paraId="2A7760E4" w14:textId="40CCDED3" w:rsidR="00AE2466" w:rsidRDefault="00AE2466" w:rsidP="00AE2466">
      <w:pPr>
        <w:pStyle w:val="Content"/>
      </w:pPr>
    </w:p>
    <w:p w14:paraId="0E8D0FE2" w14:textId="54A712AA" w:rsidR="00AE2466" w:rsidRDefault="00AE2466" w:rsidP="00AE2466">
      <w:pPr>
        <w:pStyle w:val="Content"/>
      </w:pPr>
    </w:p>
    <w:p w14:paraId="2883DB20" w14:textId="657A2C85" w:rsidR="00AE2466" w:rsidRDefault="00AE2466" w:rsidP="00AE2466">
      <w:pPr>
        <w:pStyle w:val="Content"/>
      </w:pPr>
    </w:p>
    <w:p w14:paraId="1B0AD89D" w14:textId="0A24C0E7" w:rsidR="00AE2466" w:rsidRDefault="00AE2466" w:rsidP="00AE2466">
      <w:pPr>
        <w:pStyle w:val="Content"/>
      </w:pPr>
    </w:p>
    <w:p w14:paraId="3F09046E" w14:textId="57FBD7BC" w:rsidR="00AE2466" w:rsidRDefault="00AE2466" w:rsidP="00AE2466">
      <w:pPr>
        <w:pStyle w:val="Content"/>
      </w:pPr>
    </w:p>
    <w:p w14:paraId="73903716" w14:textId="7E9E477E" w:rsidR="00AE2466" w:rsidRDefault="00AE2466" w:rsidP="00AE2466">
      <w:pPr>
        <w:pStyle w:val="Content"/>
      </w:pPr>
    </w:p>
    <w:p w14:paraId="19299A65" w14:textId="6C14E4A3" w:rsidR="00AE2466" w:rsidRDefault="00AE2466" w:rsidP="00AE2466">
      <w:pPr>
        <w:pStyle w:val="Content"/>
      </w:pPr>
    </w:p>
    <w:p w14:paraId="78943A25" w14:textId="6987A43C" w:rsidR="00AE2466" w:rsidRDefault="00AE2466" w:rsidP="00AE2466">
      <w:pPr>
        <w:pStyle w:val="Content"/>
      </w:pPr>
    </w:p>
    <w:p w14:paraId="13B4894F" w14:textId="10046AAD" w:rsidR="00AE2466" w:rsidRDefault="00AE2466" w:rsidP="00AE2466">
      <w:pPr>
        <w:pStyle w:val="Content"/>
      </w:pPr>
    </w:p>
    <w:p w14:paraId="147D338F" w14:textId="222FBE15" w:rsidR="00AE2466" w:rsidRDefault="00AE2466" w:rsidP="00AE2466">
      <w:pPr>
        <w:pStyle w:val="Content"/>
      </w:pPr>
    </w:p>
    <w:p w14:paraId="1C9BE9E6" w14:textId="3E4E72E6" w:rsidR="00AE2466" w:rsidRPr="00AE2466" w:rsidRDefault="00AE2466" w:rsidP="00AE2466">
      <w:pPr>
        <w:pStyle w:val="Title"/>
        <w:rPr>
          <w:sz w:val="52"/>
        </w:rPr>
      </w:pPr>
      <w:r w:rsidRPr="00B03276">
        <w:rPr>
          <w:sz w:val="52"/>
        </w:rPr>
        <w:lastRenderedPageBreak/>
        <w:t xml:space="preserve">Using the website </w:t>
      </w:r>
      <w:r>
        <w:rPr>
          <w:sz w:val="52"/>
        </w:rPr>
        <w:t>–</w:t>
      </w:r>
      <w:r w:rsidRPr="00B03276">
        <w:rPr>
          <w:sz w:val="52"/>
        </w:rPr>
        <w:t xml:space="preserve"> </w:t>
      </w:r>
      <w:r>
        <w:rPr>
          <w:sz w:val="52"/>
        </w:rPr>
        <w:t>Locations</w:t>
      </w:r>
    </w:p>
    <w:p w14:paraId="67160C01" w14:textId="51D4B3E2" w:rsidR="00AE2466" w:rsidRDefault="00AE2466" w:rsidP="00AE2466">
      <w:pPr>
        <w:pStyle w:val="Content"/>
      </w:pPr>
    </w:p>
    <w:p w14:paraId="6805D39E" w14:textId="2F0753B8" w:rsidR="00AE2466" w:rsidRDefault="00AE2466" w:rsidP="00AE2466">
      <w:pPr>
        <w:pStyle w:val="Content"/>
      </w:pPr>
      <w:r>
        <w:tab/>
      </w:r>
      <w:r w:rsidR="005F5FCB">
        <w:t>Each unique place page</w:t>
      </w:r>
      <w:r>
        <w:t xml:space="preserve"> features the coordinates, an image, as well as facts, History and statistics of that area. </w:t>
      </w:r>
      <w:r w:rsidR="00AE1E1F">
        <w:t xml:space="preserve">To navigate back to the places page, simply click places on the navigation bar. </w:t>
      </w:r>
    </w:p>
    <w:p w14:paraId="6CCB0694" w14:textId="43C8566C" w:rsidR="00AE2466" w:rsidRDefault="00AE2466" w:rsidP="00AE2466">
      <w:pPr>
        <w:pStyle w:val="Content"/>
      </w:pPr>
    </w:p>
    <w:p w14:paraId="77A85468" w14:textId="77777777" w:rsidR="00AE2466" w:rsidRPr="00B03276" w:rsidRDefault="00AE2466" w:rsidP="00AE2466">
      <w:pPr>
        <w:pStyle w:val="Content"/>
      </w:pPr>
    </w:p>
    <w:p w14:paraId="38B46063" w14:textId="0C5FC7EB" w:rsidR="0087605E" w:rsidRDefault="00F510ED" w:rsidP="00DF027C">
      <w:r>
        <w:rPr>
          <w:noProof/>
        </w:rPr>
        <w:drawing>
          <wp:anchor distT="0" distB="0" distL="114300" distR="114300" simplePos="0" relativeHeight="251669504" behindDoc="0" locked="0" layoutInCell="1" allowOverlap="1" wp14:anchorId="14660E25" wp14:editId="3F66B348">
            <wp:simplePos x="0" y="0"/>
            <wp:positionH relativeFrom="column">
              <wp:posOffset>1478280</wp:posOffset>
            </wp:positionH>
            <wp:positionV relativeFrom="paragraph">
              <wp:posOffset>9525</wp:posOffset>
            </wp:positionV>
            <wp:extent cx="3082925" cy="4815840"/>
            <wp:effectExtent l="0" t="0" r="3175" b="381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67391" t="8803" r="1449" b="4670"/>
                    <a:stretch/>
                  </pic:blipFill>
                  <pic:spPr bwMode="auto">
                    <a:xfrm>
                      <a:off x="0" y="0"/>
                      <a:ext cx="3082925" cy="48158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A21FB0A" w14:textId="3DFF6C4F" w:rsidR="00AE1E1F" w:rsidRDefault="00AE1E1F" w:rsidP="00DF027C"/>
    <w:p w14:paraId="1237883C" w14:textId="7BCA7D1E" w:rsidR="00AE1E1F" w:rsidRDefault="00F510ED" w:rsidP="00F510ED">
      <w:pPr>
        <w:pStyle w:val="Content"/>
        <w:rPr>
          <w:i/>
          <w:sz w:val="36"/>
          <w:szCs w:val="36"/>
        </w:rPr>
      </w:pPr>
      <w:r>
        <w:rPr>
          <w:i/>
          <w:sz w:val="36"/>
          <w:szCs w:val="36"/>
        </w:rPr>
        <w:t>Navigation</w:t>
      </w:r>
    </w:p>
    <w:p w14:paraId="222EEB40" w14:textId="24A5A684" w:rsidR="00F510ED" w:rsidRPr="00F510ED" w:rsidRDefault="00F510ED" w:rsidP="00F510ED">
      <w:pPr>
        <w:pStyle w:val="Content"/>
        <w:rPr>
          <w:i/>
          <w:sz w:val="36"/>
          <w:szCs w:val="36"/>
        </w:rPr>
      </w:pPr>
      <w:r>
        <w:rPr>
          <w:i/>
          <w:sz w:val="36"/>
          <w:szCs w:val="36"/>
        </w:rPr>
        <w:t>bar</w:t>
      </w:r>
    </w:p>
    <w:p w14:paraId="6E886C60" w14:textId="02B299FC" w:rsidR="00AE1E1F" w:rsidRDefault="00AE1E1F" w:rsidP="00DF027C"/>
    <w:p w14:paraId="18CA1CCF" w14:textId="1CBFF6E3" w:rsidR="00AE1E1F" w:rsidRDefault="00AE1E1F" w:rsidP="00DF027C"/>
    <w:p w14:paraId="0B6F2A1A" w14:textId="1B7FCD6A" w:rsidR="00AE1E1F" w:rsidRDefault="00AE1E1F" w:rsidP="00DF027C"/>
    <w:p w14:paraId="6D7B7DB6" w14:textId="35928EF4" w:rsidR="00AE1E1F" w:rsidRDefault="00AE1E1F" w:rsidP="00DF027C">
      <w:bookmarkStart w:id="0" w:name="_GoBack"/>
      <w:bookmarkEnd w:id="0"/>
    </w:p>
    <w:p w14:paraId="5282E667" w14:textId="02CDED5D" w:rsidR="00AE1E1F" w:rsidRDefault="00AE1E1F" w:rsidP="00DF027C"/>
    <w:p w14:paraId="3117CA80" w14:textId="78C04F70" w:rsidR="00AE1E1F" w:rsidRDefault="00AE1E1F" w:rsidP="00DF027C"/>
    <w:p w14:paraId="04B482B6" w14:textId="1C073FE2" w:rsidR="00AE1E1F" w:rsidRDefault="00AE1E1F" w:rsidP="00DF027C"/>
    <w:p w14:paraId="5D2A8AAE" w14:textId="44171D49" w:rsidR="00AE1E1F" w:rsidRDefault="00AE1E1F" w:rsidP="00DF027C"/>
    <w:p w14:paraId="45CB5ED3" w14:textId="26018E4F" w:rsidR="00AE1E1F" w:rsidRDefault="00AE1E1F" w:rsidP="00DF027C"/>
    <w:p w14:paraId="24BD3562" w14:textId="09B5AB6D" w:rsidR="00AE1E1F" w:rsidRDefault="00AE1E1F" w:rsidP="00DF027C"/>
    <w:p w14:paraId="197E1844" w14:textId="1575ADDD" w:rsidR="00AE1E1F" w:rsidRDefault="00AE1E1F" w:rsidP="00DF027C"/>
    <w:p w14:paraId="5E9BC3DC" w14:textId="18B5C131" w:rsidR="00AE1E1F" w:rsidRDefault="00AE1E1F" w:rsidP="00DF027C"/>
    <w:p w14:paraId="0FC1285B" w14:textId="0035DD57" w:rsidR="00AE1E1F" w:rsidRDefault="00AE1E1F" w:rsidP="00DF027C"/>
    <w:p w14:paraId="2D790183" w14:textId="163BCD32" w:rsidR="00AE1E1F" w:rsidRDefault="00AE1E1F" w:rsidP="00DF027C"/>
    <w:p w14:paraId="0F3BA76C" w14:textId="7E928CCF" w:rsidR="00AE1E1F" w:rsidRDefault="00AE1E1F" w:rsidP="00DF027C"/>
    <w:p w14:paraId="5730D257" w14:textId="0702383D" w:rsidR="00AE1E1F" w:rsidRDefault="00AE1E1F" w:rsidP="00DF027C"/>
    <w:p w14:paraId="7B342D76" w14:textId="1BC0F5A4" w:rsidR="00AE1E1F" w:rsidRDefault="00AE1E1F" w:rsidP="00DF027C"/>
    <w:p w14:paraId="549C4C19" w14:textId="0B204BC7" w:rsidR="00AE1E1F" w:rsidRDefault="00AE1E1F" w:rsidP="00DF027C"/>
    <w:p w14:paraId="7107CBF6" w14:textId="53287ED2" w:rsidR="00AE1E1F" w:rsidRDefault="00AE1E1F" w:rsidP="00DF027C"/>
    <w:p w14:paraId="53963234" w14:textId="4410CEA8" w:rsidR="00AE1E1F" w:rsidRDefault="00AE1E1F" w:rsidP="00DF027C"/>
    <w:p w14:paraId="53D4CDBC" w14:textId="25E582CF" w:rsidR="00AE1E1F" w:rsidRDefault="00AE1E1F" w:rsidP="00DF027C"/>
    <w:p w14:paraId="69872818" w14:textId="12234493" w:rsidR="00AE1E1F" w:rsidRDefault="00AE1E1F" w:rsidP="00AE1E1F">
      <w:pPr>
        <w:pStyle w:val="Title"/>
        <w:rPr>
          <w:sz w:val="52"/>
        </w:rPr>
      </w:pPr>
      <w:r w:rsidRPr="00B03276">
        <w:rPr>
          <w:sz w:val="52"/>
        </w:rPr>
        <w:lastRenderedPageBreak/>
        <w:t xml:space="preserve">Using the website </w:t>
      </w:r>
      <w:r>
        <w:rPr>
          <w:sz w:val="52"/>
        </w:rPr>
        <w:t>–</w:t>
      </w:r>
      <w:r w:rsidRPr="00B03276">
        <w:rPr>
          <w:sz w:val="52"/>
        </w:rPr>
        <w:t xml:space="preserve"> </w:t>
      </w:r>
      <w:r>
        <w:rPr>
          <w:sz w:val="52"/>
        </w:rPr>
        <w:t>Contact</w:t>
      </w:r>
    </w:p>
    <w:p w14:paraId="6E0A65E2" w14:textId="67C4A2E6" w:rsidR="00AE1E1F" w:rsidRDefault="00AE1E1F" w:rsidP="00AE1E1F">
      <w:pPr>
        <w:pStyle w:val="Title"/>
        <w:rPr>
          <w:sz w:val="28"/>
          <w:szCs w:val="28"/>
        </w:rPr>
      </w:pPr>
    </w:p>
    <w:p w14:paraId="7DAA325C" w14:textId="5CE6D25D" w:rsidR="00AE1E1F" w:rsidRDefault="00AE1E1F" w:rsidP="00AE1E1F">
      <w:pPr>
        <w:pStyle w:val="Content"/>
      </w:pPr>
      <w:r>
        <w:t xml:space="preserve">On the contact page you will find the information for your </w:t>
      </w:r>
      <w:r w:rsidRPr="00AE1E1F">
        <w:rPr>
          <w:b/>
        </w:rPr>
        <w:t>CLIENTS</w:t>
      </w:r>
      <w:r>
        <w:t xml:space="preserve"> to contact </w:t>
      </w:r>
      <w:r w:rsidRPr="00AE1E1F">
        <w:rPr>
          <w:b/>
        </w:rPr>
        <w:t>YOU</w:t>
      </w:r>
      <w:r>
        <w:t xml:space="preserve">.  The Email and contact number are both provided on this page. </w:t>
      </w:r>
    </w:p>
    <w:p w14:paraId="1E2133EC" w14:textId="179A2FB4" w:rsidR="00F13D64" w:rsidRDefault="00F13D64" w:rsidP="00AE1E1F">
      <w:pPr>
        <w:pStyle w:val="Content"/>
      </w:pPr>
    </w:p>
    <w:p w14:paraId="56365C60" w14:textId="4C1E0E14" w:rsidR="00F13D64" w:rsidRDefault="00F13D64" w:rsidP="00AE1E1F">
      <w:pPr>
        <w:pStyle w:val="Content"/>
      </w:pPr>
    </w:p>
    <w:p w14:paraId="28BBC706" w14:textId="35F9FEFF" w:rsidR="00AE1E1F" w:rsidRDefault="00F13D64" w:rsidP="00AE1E1F">
      <w:pPr>
        <w:pStyle w:val="Content"/>
      </w:pPr>
      <w:r>
        <w:rPr>
          <w:noProof/>
        </w:rPr>
        <mc:AlternateContent>
          <mc:Choice Requires="wps">
            <w:drawing>
              <wp:anchor distT="0" distB="0" distL="114300" distR="114300" simplePos="0" relativeHeight="251666432" behindDoc="0" locked="0" layoutInCell="1" allowOverlap="1" wp14:anchorId="52B84C23" wp14:editId="3D29FC62">
                <wp:simplePos x="0" y="0"/>
                <wp:positionH relativeFrom="column">
                  <wp:posOffset>624840</wp:posOffset>
                </wp:positionH>
                <wp:positionV relativeFrom="paragraph">
                  <wp:posOffset>184785</wp:posOffset>
                </wp:positionV>
                <wp:extent cx="1043940" cy="312420"/>
                <wp:effectExtent l="0" t="38100" r="60960" b="30480"/>
                <wp:wrapNone/>
                <wp:docPr id="13" name="Straight Arrow Connector 13"/>
                <wp:cNvGraphicFramePr/>
                <a:graphic xmlns:a="http://schemas.openxmlformats.org/drawingml/2006/main">
                  <a:graphicData uri="http://schemas.microsoft.com/office/word/2010/wordprocessingShape">
                    <wps:wsp>
                      <wps:cNvCnPr/>
                      <wps:spPr>
                        <a:xfrm flipV="1">
                          <a:off x="0" y="0"/>
                          <a:ext cx="1043940" cy="3124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EDA97D" id="Straight Arrow Connector 13" o:spid="_x0000_s1026" type="#_x0000_t32" style="position:absolute;margin-left:49.2pt;margin-top:14.55pt;width:82.2pt;height:24.6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" strokecolor="#f07f09 [3204]" strokeweight="1pt">
                <v:stroke endarrow="block"/>
              </v:shape>
            </w:pict>
          </mc:Fallback>
        </mc:AlternateContent>
      </w:r>
      <w:r>
        <w:rPr>
          <w:noProof/>
        </w:rPr>
        <w:drawing>
          <wp:anchor distT="0" distB="0" distL="114300" distR="114300" simplePos="0" relativeHeight="251665408" behindDoc="0" locked="0" layoutInCell="1" allowOverlap="1" wp14:anchorId="3BB56E4B" wp14:editId="6AF07CC7">
            <wp:simplePos x="0" y="0"/>
            <wp:positionH relativeFrom="margin">
              <wp:posOffset>1516380</wp:posOffset>
            </wp:positionH>
            <wp:positionV relativeFrom="paragraph">
              <wp:posOffset>8890</wp:posOffset>
            </wp:positionV>
            <wp:extent cx="3223260" cy="4756785"/>
            <wp:effectExtent l="0" t="0" r="0" b="571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67512" t="9447" b="5315"/>
                    <a:stretch/>
                  </pic:blipFill>
                  <pic:spPr bwMode="auto">
                    <a:xfrm>
                      <a:off x="0" y="0"/>
                      <a:ext cx="3223260" cy="47567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CB91517" w14:textId="6CFE99A6" w:rsidR="00AE1E1F" w:rsidRDefault="00AE1E1F" w:rsidP="00AE1E1F">
      <w:pPr>
        <w:pStyle w:val="Content"/>
      </w:pPr>
    </w:p>
    <w:p w14:paraId="2496B151" w14:textId="33039C32" w:rsidR="00AE1E1F" w:rsidRDefault="00F13D64" w:rsidP="00AE1E1F">
      <w:pPr>
        <w:pStyle w:val="Content"/>
        <w:rPr>
          <w:i/>
          <w:sz w:val="36"/>
          <w:szCs w:val="36"/>
        </w:rPr>
      </w:pPr>
      <w:r>
        <w:rPr>
          <w:i/>
          <w:sz w:val="36"/>
          <w:szCs w:val="36"/>
        </w:rPr>
        <w:t>Navigation</w:t>
      </w:r>
    </w:p>
    <w:p w14:paraId="2C8C0880" w14:textId="36BFE3C9" w:rsidR="00F13D64" w:rsidRPr="00F13D64" w:rsidRDefault="00F13D64" w:rsidP="00AE1E1F">
      <w:pPr>
        <w:pStyle w:val="Content"/>
        <w:rPr>
          <w:i/>
          <w:sz w:val="36"/>
          <w:szCs w:val="36"/>
        </w:rPr>
      </w:pPr>
      <w:r>
        <w:rPr>
          <w:i/>
          <w:sz w:val="36"/>
          <w:szCs w:val="36"/>
        </w:rPr>
        <w:t>bar</w:t>
      </w:r>
    </w:p>
    <w:p w14:paraId="307ADE1D" w14:textId="385658B7" w:rsidR="00AE1E1F" w:rsidRDefault="00AE1E1F" w:rsidP="00AE1E1F">
      <w:pPr>
        <w:pStyle w:val="Content"/>
      </w:pPr>
    </w:p>
    <w:p w14:paraId="627E7693" w14:textId="2897E1DC" w:rsidR="00AE1E1F" w:rsidRDefault="00AE1E1F" w:rsidP="00AE1E1F">
      <w:pPr>
        <w:pStyle w:val="Content"/>
      </w:pPr>
    </w:p>
    <w:p w14:paraId="65C08372" w14:textId="24287D56" w:rsidR="00AE1E1F" w:rsidRDefault="00F13D64" w:rsidP="00AE1E1F">
      <w:pPr>
        <w:pStyle w:val="Content"/>
      </w:pPr>
      <w:r>
        <w:rPr>
          <w:noProof/>
        </w:rPr>
        <mc:AlternateContent>
          <mc:Choice Requires="wps">
            <w:drawing>
              <wp:anchor distT="0" distB="0" distL="114300" distR="114300" simplePos="0" relativeHeight="251667456" behindDoc="0" locked="0" layoutInCell="1" allowOverlap="1" wp14:anchorId="405D00EB" wp14:editId="143191D3">
                <wp:simplePos x="0" y="0"/>
                <wp:positionH relativeFrom="column">
                  <wp:posOffset>1196340</wp:posOffset>
                </wp:positionH>
                <wp:positionV relativeFrom="paragraph">
                  <wp:posOffset>228600</wp:posOffset>
                </wp:positionV>
                <wp:extent cx="1577340" cy="289560"/>
                <wp:effectExtent l="0" t="57150" r="3810" b="34290"/>
                <wp:wrapNone/>
                <wp:docPr id="14" name="Straight Arrow Connector 14"/>
                <wp:cNvGraphicFramePr/>
                <a:graphic xmlns:a="http://schemas.openxmlformats.org/drawingml/2006/main">
                  <a:graphicData uri="http://schemas.microsoft.com/office/word/2010/wordprocessingShape">
                    <wps:wsp>
                      <wps:cNvCnPr/>
                      <wps:spPr>
                        <a:xfrm flipV="1">
                          <a:off x="0" y="0"/>
                          <a:ext cx="1577340" cy="2895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F3E656" id="Straight Arrow Connector 14" o:spid="_x0000_s1026" type="#_x0000_t32" style="position:absolute;margin-left:94.2pt;margin-top:18pt;width:124.2pt;height:22.8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" strokecolor="#f07f09 [3204]" strokeweight="1pt">
                <v:stroke endarrow="block"/>
              </v:shape>
            </w:pict>
          </mc:Fallback>
        </mc:AlternateContent>
      </w:r>
    </w:p>
    <w:p w14:paraId="45A9E981" w14:textId="77777777" w:rsidR="00F13D64" w:rsidRDefault="00F13D64" w:rsidP="00AE1E1F">
      <w:pPr>
        <w:pStyle w:val="Content"/>
        <w:rPr>
          <w:i/>
          <w:sz w:val="36"/>
          <w:szCs w:val="36"/>
        </w:rPr>
      </w:pPr>
    </w:p>
    <w:p w14:paraId="2A5F257E" w14:textId="309183B0" w:rsidR="00AE1E1F" w:rsidRPr="00F13D64" w:rsidRDefault="00F13D64" w:rsidP="00AE1E1F">
      <w:pPr>
        <w:pStyle w:val="Content"/>
        <w:rPr>
          <w:i/>
          <w:sz w:val="36"/>
          <w:szCs w:val="36"/>
        </w:rPr>
      </w:pPr>
      <w:r>
        <w:rPr>
          <w:i/>
          <w:noProof/>
          <w:sz w:val="36"/>
          <w:szCs w:val="36"/>
        </w:rPr>
        <mc:AlternateContent>
          <mc:Choice Requires="wps">
            <w:drawing>
              <wp:anchor distT="0" distB="0" distL="114300" distR="114300" simplePos="0" relativeHeight="251668480" behindDoc="0" locked="0" layoutInCell="1" allowOverlap="1" wp14:anchorId="5975BE45" wp14:editId="4FB40605">
                <wp:simplePos x="0" y="0"/>
                <wp:positionH relativeFrom="column">
                  <wp:posOffset>1173480</wp:posOffset>
                </wp:positionH>
                <wp:positionV relativeFrom="paragraph">
                  <wp:posOffset>297815</wp:posOffset>
                </wp:positionV>
                <wp:extent cx="1615440" cy="266700"/>
                <wp:effectExtent l="0" t="0" r="60960" b="76200"/>
                <wp:wrapNone/>
                <wp:docPr id="15" name="Straight Arrow Connector 15"/>
                <wp:cNvGraphicFramePr/>
                <a:graphic xmlns:a="http://schemas.openxmlformats.org/drawingml/2006/main">
                  <a:graphicData uri="http://schemas.microsoft.com/office/word/2010/wordprocessingShape">
                    <wps:wsp>
                      <wps:cNvCnPr/>
                      <wps:spPr>
                        <a:xfrm>
                          <a:off x="0" y="0"/>
                          <a:ext cx="161544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1139A2" id="Straight Arrow Connector 15" o:spid="_x0000_s1026" type="#_x0000_t32" style="position:absolute;margin-left:92.4pt;margin-top:23.45pt;width:127.2pt;height:21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" strokecolor="#f07f09 [3204]" strokeweight="1pt">
                <v:stroke endarrow="block"/>
              </v:shape>
            </w:pict>
          </mc:Fallback>
        </mc:AlternateContent>
      </w:r>
      <w:r>
        <w:rPr>
          <w:i/>
          <w:sz w:val="36"/>
          <w:szCs w:val="36"/>
        </w:rPr>
        <w:t>Contact details</w:t>
      </w:r>
    </w:p>
    <w:p w14:paraId="44FA482E" w14:textId="50AFDCA9" w:rsidR="00AE1E1F" w:rsidRDefault="00AE1E1F" w:rsidP="00AE1E1F">
      <w:pPr>
        <w:pStyle w:val="Content"/>
      </w:pPr>
    </w:p>
    <w:p w14:paraId="05B111F8" w14:textId="750B1103" w:rsidR="00AE1E1F" w:rsidRDefault="00AE1E1F" w:rsidP="00AE1E1F">
      <w:pPr>
        <w:pStyle w:val="Content"/>
      </w:pPr>
    </w:p>
    <w:p w14:paraId="44988997" w14:textId="2AE3361B" w:rsidR="00AE1E1F" w:rsidRDefault="00AE1E1F" w:rsidP="00AE1E1F">
      <w:pPr>
        <w:pStyle w:val="Content"/>
      </w:pPr>
    </w:p>
    <w:p w14:paraId="699F71E3" w14:textId="24E107A1" w:rsidR="00AE1E1F" w:rsidRDefault="00AE1E1F" w:rsidP="00AE1E1F">
      <w:pPr>
        <w:pStyle w:val="Content"/>
      </w:pPr>
    </w:p>
    <w:p w14:paraId="67EE701F" w14:textId="41503DC9" w:rsidR="00AE1E1F" w:rsidRDefault="00AE1E1F" w:rsidP="00AE1E1F">
      <w:pPr>
        <w:pStyle w:val="Content"/>
      </w:pPr>
    </w:p>
    <w:p w14:paraId="3E5F30C5" w14:textId="64DECCDB" w:rsidR="00AE1E1F" w:rsidRDefault="00AE1E1F" w:rsidP="00AE1E1F">
      <w:pPr>
        <w:pStyle w:val="Content"/>
      </w:pPr>
    </w:p>
    <w:p w14:paraId="5265DED9" w14:textId="29231D40" w:rsidR="00AE1E1F" w:rsidRDefault="00AE1E1F" w:rsidP="00AE1E1F">
      <w:pPr>
        <w:pStyle w:val="Content"/>
      </w:pPr>
    </w:p>
    <w:p w14:paraId="4325E1BD" w14:textId="1F51E00F" w:rsidR="00AE1E1F" w:rsidRDefault="00AE1E1F" w:rsidP="00AE1E1F">
      <w:pPr>
        <w:pStyle w:val="Content"/>
      </w:pPr>
    </w:p>
    <w:p w14:paraId="230D7578" w14:textId="56604426" w:rsidR="00AE1E1F" w:rsidRDefault="00AE1E1F" w:rsidP="00AE1E1F">
      <w:pPr>
        <w:pStyle w:val="Content"/>
      </w:pPr>
    </w:p>
    <w:p w14:paraId="4623518D" w14:textId="53FC6FB4" w:rsidR="00AE1E1F" w:rsidRDefault="00AE1E1F" w:rsidP="00AE1E1F">
      <w:pPr>
        <w:pStyle w:val="Content"/>
      </w:pPr>
    </w:p>
    <w:p w14:paraId="1656324C" w14:textId="03D4424A" w:rsidR="00AE1E1F" w:rsidRDefault="00AE1E1F" w:rsidP="00AE1E1F">
      <w:pPr>
        <w:pStyle w:val="Content"/>
      </w:pPr>
    </w:p>
    <w:p w14:paraId="00FFB899" w14:textId="6D598365" w:rsidR="00AE1E1F" w:rsidRDefault="00AE1E1F" w:rsidP="00AE1E1F">
      <w:pPr>
        <w:pStyle w:val="Content"/>
      </w:pPr>
    </w:p>
    <w:p w14:paraId="1E12B447" w14:textId="4E9ACD1A" w:rsidR="00AE1E1F" w:rsidRDefault="00AE1E1F" w:rsidP="00AE1E1F">
      <w:pPr>
        <w:pStyle w:val="Content"/>
      </w:pPr>
    </w:p>
    <w:p w14:paraId="23BB38F6" w14:textId="6084F907" w:rsidR="00AE1E1F" w:rsidRDefault="00AE1E1F" w:rsidP="00AE1E1F">
      <w:pPr>
        <w:pStyle w:val="Content"/>
      </w:pPr>
    </w:p>
    <w:p w14:paraId="68525C34" w14:textId="3AA82EDA" w:rsidR="00AE1E1F" w:rsidRDefault="00AE1E1F" w:rsidP="00AE1E1F">
      <w:pPr>
        <w:pStyle w:val="Content"/>
      </w:pPr>
    </w:p>
    <w:p w14:paraId="611A339D" w14:textId="453B06BF" w:rsidR="00AE1E1F" w:rsidRDefault="00AE1E1F" w:rsidP="00AE1E1F">
      <w:pPr>
        <w:pStyle w:val="Content"/>
      </w:pPr>
    </w:p>
    <w:p w14:paraId="047E98C5" w14:textId="07B766B5" w:rsidR="00AE1E1F" w:rsidRDefault="00AE1E1F" w:rsidP="00AE1E1F">
      <w:pPr>
        <w:pStyle w:val="Content"/>
      </w:pPr>
    </w:p>
    <w:p w14:paraId="21EBD684" w14:textId="6F915899" w:rsidR="00AE1E1F" w:rsidRDefault="00AE1E1F" w:rsidP="00AE1E1F">
      <w:pPr>
        <w:pStyle w:val="Content"/>
      </w:pPr>
    </w:p>
    <w:p w14:paraId="3600CCD6" w14:textId="57BEECE8" w:rsidR="00AE1E1F" w:rsidRDefault="00AE1E1F" w:rsidP="00AE1E1F">
      <w:pPr>
        <w:pStyle w:val="Content"/>
      </w:pPr>
    </w:p>
    <w:p w14:paraId="52935ED7" w14:textId="7AAA40C8" w:rsidR="00AE1E1F" w:rsidRDefault="00AE1E1F" w:rsidP="00AE1E1F">
      <w:pPr>
        <w:pStyle w:val="Content"/>
      </w:pPr>
    </w:p>
    <w:p w14:paraId="70844153" w14:textId="1CCAF2FB" w:rsidR="00AE1E1F" w:rsidRDefault="00AE1E1F" w:rsidP="00AE1E1F">
      <w:pPr>
        <w:pStyle w:val="Content"/>
      </w:pPr>
    </w:p>
    <w:p w14:paraId="589A7E1C" w14:textId="195E2417" w:rsidR="00AE1E1F" w:rsidRDefault="00AE1E1F" w:rsidP="00AE1E1F">
      <w:pPr>
        <w:pStyle w:val="Title"/>
        <w:rPr>
          <w:sz w:val="52"/>
        </w:rPr>
      </w:pPr>
      <w:r>
        <w:rPr>
          <w:sz w:val="52"/>
        </w:rPr>
        <w:t>Any issues?</w:t>
      </w:r>
    </w:p>
    <w:p w14:paraId="4B9B490B" w14:textId="1F4DF7CD" w:rsidR="00AE1E1F" w:rsidRDefault="00AE1E1F" w:rsidP="00AE1E1F">
      <w:pPr>
        <w:pStyle w:val="Title"/>
        <w:rPr>
          <w:sz w:val="52"/>
        </w:rPr>
      </w:pPr>
    </w:p>
    <w:p w14:paraId="0D282DEC" w14:textId="67097F2C" w:rsidR="00AE1E1F" w:rsidRDefault="00AE1E1F" w:rsidP="00AE1E1F">
      <w:pPr>
        <w:pStyle w:val="Content"/>
      </w:pPr>
      <w:r>
        <w:t>If you do find you have any issues with the website, them feel free to email me at:</w:t>
      </w:r>
    </w:p>
    <w:p w14:paraId="7260AC20" w14:textId="01B82C1C" w:rsidR="00AE1E1F" w:rsidRDefault="00AE1E1F" w:rsidP="00AE1E1F">
      <w:pPr>
        <w:pStyle w:val="Content"/>
      </w:pPr>
    </w:p>
    <w:p w14:paraId="1180D19E" w14:textId="3D12B2E0" w:rsidR="00AE1E1F" w:rsidRDefault="00AE1E1F" w:rsidP="00AE1E1F">
      <w:pPr>
        <w:pStyle w:val="Content"/>
      </w:pPr>
      <w:hyperlink r:id="rId12" w:history="1">
        <w:r w:rsidRPr="00BA655C">
          <w:rPr>
            <w:rStyle w:val="Hyperlink"/>
          </w:rPr>
          <w:t>Human@gmail.com</w:t>
        </w:r>
      </w:hyperlink>
    </w:p>
    <w:p w14:paraId="3A7126BE" w14:textId="11650243" w:rsidR="00AE1E1F" w:rsidRDefault="00AE1E1F" w:rsidP="00AE1E1F">
      <w:pPr>
        <w:pStyle w:val="Content"/>
      </w:pPr>
    </w:p>
    <w:p w14:paraId="6B147FC1" w14:textId="0234208B" w:rsidR="00AE1E1F" w:rsidRDefault="00AE1E1F" w:rsidP="00AE1E1F">
      <w:pPr>
        <w:pStyle w:val="Content"/>
      </w:pPr>
      <w:r>
        <w:t>Alternatively, you can attempt to call me at the following number:</w:t>
      </w:r>
    </w:p>
    <w:p w14:paraId="24D1171D" w14:textId="04708A3C" w:rsidR="00AE1E1F" w:rsidRDefault="00AE1E1F" w:rsidP="00AE1E1F">
      <w:pPr>
        <w:pStyle w:val="Content"/>
      </w:pPr>
    </w:p>
    <w:p w14:paraId="6C73C9FB" w14:textId="13F21279" w:rsidR="00AE1E1F" w:rsidRDefault="00AE1E1F" w:rsidP="00AE1E1F">
      <w:pPr>
        <w:pStyle w:val="Content"/>
      </w:pPr>
      <w:r>
        <w:t>01234 567890</w:t>
      </w:r>
    </w:p>
    <w:p w14:paraId="48BB57DD" w14:textId="5626A40F" w:rsidR="00AE1E1F" w:rsidRDefault="00AE1E1F" w:rsidP="00AE1E1F">
      <w:pPr>
        <w:pStyle w:val="Content"/>
      </w:pPr>
    </w:p>
    <w:p w14:paraId="549DE90D" w14:textId="77777777" w:rsidR="00AE1E1F" w:rsidRPr="00B03276" w:rsidRDefault="00AE1E1F" w:rsidP="00AE1E1F">
      <w:pPr>
        <w:pStyle w:val="Content"/>
      </w:pPr>
    </w:p>
    <w:p w14:paraId="690AA64B" w14:textId="77777777" w:rsidR="00AE1E1F" w:rsidRPr="00AE1E1F" w:rsidRDefault="00AE1E1F" w:rsidP="00AE1E1F">
      <w:pPr>
        <w:pStyle w:val="Content"/>
      </w:pPr>
    </w:p>
    <w:p w14:paraId="5DBF15CE" w14:textId="77777777" w:rsidR="00AE1E1F" w:rsidRPr="00AE1E1F" w:rsidRDefault="00AE1E1F" w:rsidP="00AE1E1F">
      <w:pPr>
        <w:pStyle w:val="Content"/>
        <w:rPr>
          <w:sz w:val="32"/>
          <w:szCs w:val="32"/>
        </w:rPr>
      </w:pPr>
    </w:p>
    <w:p w14:paraId="6E70695E" w14:textId="77777777" w:rsidR="00AE1E1F" w:rsidRPr="00D70D02" w:rsidRDefault="00AE1E1F" w:rsidP="00DF027C"/>
    <w:sectPr w:rsidR="00AE1E1F" w:rsidRPr="00D70D02" w:rsidSect="00DF027C">
      <w:headerReference w:type="default" r:id="rId13"/>
      <w:footerReference w:type="default" r:id="rId14"/>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BC2157" w14:textId="77777777" w:rsidR="00A42851" w:rsidRDefault="00A42851">
      <w:r>
        <w:separator/>
      </w:r>
    </w:p>
    <w:p w14:paraId="585806E2" w14:textId="77777777" w:rsidR="00A42851" w:rsidRDefault="00A42851"/>
  </w:endnote>
  <w:endnote w:type="continuationSeparator" w:id="0">
    <w:p w14:paraId="3DB0224B" w14:textId="77777777" w:rsidR="00A42851" w:rsidRDefault="00A42851">
      <w:r>
        <w:continuationSeparator/>
      </w:r>
    </w:p>
    <w:p w14:paraId="292065D9" w14:textId="77777777" w:rsidR="00A42851" w:rsidRDefault="00A4285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8748919"/>
      <w:docPartObj>
        <w:docPartGallery w:val="Page Numbers (Bottom of Page)"/>
        <w:docPartUnique/>
      </w:docPartObj>
    </w:sdtPr>
    <w:sdtEndPr>
      <w:rPr>
        <w:noProof/>
      </w:rPr>
    </w:sdtEndPr>
    <w:sdtContent>
      <w:p w14:paraId="5F5D30F8"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152C74D6"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12E3C7" w14:textId="77777777" w:rsidR="00A42851" w:rsidRDefault="00A42851">
      <w:r>
        <w:separator/>
      </w:r>
    </w:p>
    <w:p w14:paraId="2BB9392A" w14:textId="77777777" w:rsidR="00A42851" w:rsidRDefault="00A42851"/>
  </w:footnote>
  <w:footnote w:type="continuationSeparator" w:id="0">
    <w:p w14:paraId="5E5FB84B" w14:textId="77777777" w:rsidR="00A42851" w:rsidRDefault="00A42851">
      <w:r>
        <w:continuationSeparator/>
      </w:r>
    </w:p>
    <w:p w14:paraId="192E00C5" w14:textId="77777777" w:rsidR="00A42851" w:rsidRDefault="00A4285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90" w:type="dxa"/>
      <w:tblBorders>
        <w:top w:val="single" w:sz="36" w:space="0" w:color="323232" w:themeColor="text2"/>
        <w:left w:val="single" w:sz="36" w:space="0" w:color="323232" w:themeColor="text2"/>
        <w:bottom w:val="single" w:sz="36" w:space="0" w:color="323232" w:themeColor="text2"/>
        <w:right w:val="single" w:sz="36" w:space="0" w:color="323232" w:themeColor="text2"/>
        <w:insideH w:val="single" w:sz="36" w:space="0" w:color="323232" w:themeColor="text2"/>
        <w:insideV w:val="single" w:sz="36" w:space="0" w:color="323232" w:themeColor="text2"/>
      </w:tblBorders>
      <w:tblLook w:val="0000" w:firstRow="0" w:lastRow="0" w:firstColumn="0" w:lastColumn="0" w:noHBand="0" w:noVBand="0"/>
    </w:tblPr>
    <w:tblGrid>
      <w:gridCol w:w="9990"/>
    </w:tblGrid>
    <w:tr w:rsidR="00D077E9" w14:paraId="2AB671EA" w14:textId="77777777" w:rsidTr="00D077E9">
      <w:trPr>
        <w:trHeight w:val="978"/>
      </w:trPr>
      <w:tc>
        <w:tcPr>
          <w:tcW w:w="9990" w:type="dxa"/>
          <w:tcBorders>
            <w:top w:val="nil"/>
            <w:left w:val="nil"/>
            <w:bottom w:val="single" w:sz="36" w:space="0" w:color="1B587C" w:themeColor="accent3"/>
            <w:right w:val="nil"/>
          </w:tcBorders>
        </w:tcPr>
        <w:p w14:paraId="0053D246" w14:textId="77777777" w:rsidR="00D077E9" w:rsidRDefault="00D077E9">
          <w:pPr>
            <w:pStyle w:val="Header"/>
          </w:pPr>
        </w:p>
      </w:tc>
    </w:tr>
  </w:tbl>
  <w:p w14:paraId="343CF77A" w14:textId="77777777" w:rsidR="00D077E9" w:rsidRDefault="00D077E9" w:rsidP="00D077E9">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305A"/>
    <w:rsid w:val="0002482E"/>
    <w:rsid w:val="00050324"/>
    <w:rsid w:val="000A0150"/>
    <w:rsid w:val="000E63C9"/>
    <w:rsid w:val="00130E9D"/>
    <w:rsid w:val="00150A6D"/>
    <w:rsid w:val="00157840"/>
    <w:rsid w:val="00185B35"/>
    <w:rsid w:val="001F2BC8"/>
    <w:rsid w:val="001F5F6B"/>
    <w:rsid w:val="00243EBC"/>
    <w:rsid w:val="00246A35"/>
    <w:rsid w:val="00284348"/>
    <w:rsid w:val="002F51F5"/>
    <w:rsid w:val="00312137"/>
    <w:rsid w:val="00330359"/>
    <w:rsid w:val="0033762F"/>
    <w:rsid w:val="00366C7E"/>
    <w:rsid w:val="00384EA3"/>
    <w:rsid w:val="00393CCF"/>
    <w:rsid w:val="003A39A1"/>
    <w:rsid w:val="003C2191"/>
    <w:rsid w:val="003D3863"/>
    <w:rsid w:val="004110DE"/>
    <w:rsid w:val="0044085A"/>
    <w:rsid w:val="004B21A5"/>
    <w:rsid w:val="005037F0"/>
    <w:rsid w:val="00516A86"/>
    <w:rsid w:val="005275F6"/>
    <w:rsid w:val="005535AA"/>
    <w:rsid w:val="00572102"/>
    <w:rsid w:val="005F1BB0"/>
    <w:rsid w:val="005F4ABF"/>
    <w:rsid w:val="005F5FCB"/>
    <w:rsid w:val="00656C4D"/>
    <w:rsid w:val="006E5716"/>
    <w:rsid w:val="007302B3"/>
    <w:rsid w:val="00730733"/>
    <w:rsid w:val="00730E3A"/>
    <w:rsid w:val="00736AAF"/>
    <w:rsid w:val="00765B2A"/>
    <w:rsid w:val="00783A34"/>
    <w:rsid w:val="007A7872"/>
    <w:rsid w:val="007C6B52"/>
    <w:rsid w:val="007D16C5"/>
    <w:rsid w:val="00862FE4"/>
    <w:rsid w:val="0086389A"/>
    <w:rsid w:val="0087605E"/>
    <w:rsid w:val="008B1FEE"/>
    <w:rsid w:val="00903C32"/>
    <w:rsid w:val="00916B16"/>
    <w:rsid w:val="009173B9"/>
    <w:rsid w:val="0093335D"/>
    <w:rsid w:val="0093613E"/>
    <w:rsid w:val="00943026"/>
    <w:rsid w:val="00966B81"/>
    <w:rsid w:val="009C7720"/>
    <w:rsid w:val="00A1305A"/>
    <w:rsid w:val="00A23AFA"/>
    <w:rsid w:val="00A31B3E"/>
    <w:rsid w:val="00A42851"/>
    <w:rsid w:val="00A532F3"/>
    <w:rsid w:val="00A8489E"/>
    <w:rsid w:val="00AC29F3"/>
    <w:rsid w:val="00AD1C0E"/>
    <w:rsid w:val="00AE1E1F"/>
    <w:rsid w:val="00AE2466"/>
    <w:rsid w:val="00B03276"/>
    <w:rsid w:val="00B231E5"/>
    <w:rsid w:val="00C02B87"/>
    <w:rsid w:val="00C139A2"/>
    <w:rsid w:val="00C4086D"/>
    <w:rsid w:val="00CA1896"/>
    <w:rsid w:val="00CB5B28"/>
    <w:rsid w:val="00CF5371"/>
    <w:rsid w:val="00D0323A"/>
    <w:rsid w:val="00D04786"/>
    <w:rsid w:val="00D0559F"/>
    <w:rsid w:val="00D077E9"/>
    <w:rsid w:val="00D42CB7"/>
    <w:rsid w:val="00D5413D"/>
    <w:rsid w:val="00D570A9"/>
    <w:rsid w:val="00D70D02"/>
    <w:rsid w:val="00D770C7"/>
    <w:rsid w:val="00D86945"/>
    <w:rsid w:val="00D90290"/>
    <w:rsid w:val="00DD152F"/>
    <w:rsid w:val="00DE213F"/>
    <w:rsid w:val="00DF027C"/>
    <w:rsid w:val="00E00A32"/>
    <w:rsid w:val="00E22ACD"/>
    <w:rsid w:val="00E620B0"/>
    <w:rsid w:val="00E81B40"/>
    <w:rsid w:val="00EE641C"/>
    <w:rsid w:val="00EF555B"/>
    <w:rsid w:val="00F027BB"/>
    <w:rsid w:val="00F11DCF"/>
    <w:rsid w:val="00F13D64"/>
    <w:rsid w:val="00F162EA"/>
    <w:rsid w:val="00F510ED"/>
    <w:rsid w:val="00F52D27"/>
    <w:rsid w:val="00F83527"/>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C8DFE1"/>
  <w15:docId w15:val="{C1EEE83A-2613-4478-A9DF-1B9C0EB07F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323232"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252525"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unhideWhenUsed/>
    <w:qFormat/>
    <w:rsid w:val="00B03276"/>
    <w:pPr>
      <w:keepNext/>
      <w:keepLines/>
      <w:spacing w:before="40"/>
      <w:outlineLvl w:val="2"/>
    </w:pPr>
    <w:rPr>
      <w:rFonts w:asciiTheme="majorHAnsi" w:eastAsiaTheme="majorEastAsia" w:hAnsiTheme="majorHAnsi" w:cstheme="majorBidi"/>
      <w:color w:val="773F04"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0"/>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0"/>
    <w:rsid w:val="00D86945"/>
    <w:rPr>
      <w:rFonts w:asciiTheme="majorHAnsi" w:eastAsiaTheme="majorEastAsia" w:hAnsiTheme="majorHAnsi" w:cstheme="majorBidi"/>
      <w:b/>
      <w:bCs/>
      <w:color w:val="323232"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323232"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252525"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323232"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323232" w:themeColor="text2"/>
      <w:sz w:val="28"/>
      <w:szCs w:val="22"/>
    </w:rPr>
  </w:style>
  <w:style w:type="character" w:customStyle="1" w:styleId="EmphasisTextChar">
    <w:name w:val="Emphasis Text Char"/>
    <w:basedOn w:val="DefaultParagraphFont"/>
    <w:link w:val="EmphasisText"/>
    <w:rsid w:val="00DF027C"/>
    <w:rPr>
      <w:rFonts w:eastAsiaTheme="minorEastAsia"/>
      <w:b/>
      <w:color w:val="323232" w:themeColor="text2"/>
      <w:sz w:val="28"/>
      <w:szCs w:val="22"/>
    </w:rPr>
  </w:style>
  <w:style w:type="character" w:customStyle="1" w:styleId="Heading3Char">
    <w:name w:val="Heading 3 Char"/>
    <w:basedOn w:val="DefaultParagraphFont"/>
    <w:link w:val="Heading3"/>
    <w:uiPriority w:val="5"/>
    <w:rsid w:val="00B03276"/>
    <w:rPr>
      <w:rFonts w:asciiTheme="majorHAnsi" w:eastAsiaTheme="majorEastAsia" w:hAnsiTheme="majorHAnsi" w:cstheme="majorBidi"/>
      <w:b/>
      <w:color w:val="773F04" w:themeColor="accent1" w:themeShade="7F"/>
    </w:rPr>
  </w:style>
  <w:style w:type="character" w:styleId="Hyperlink">
    <w:name w:val="Hyperlink"/>
    <w:basedOn w:val="DefaultParagraphFont"/>
    <w:uiPriority w:val="99"/>
    <w:unhideWhenUsed/>
    <w:rsid w:val="00AE1E1F"/>
    <w:rPr>
      <w:color w:val="6B9F25" w:themeColor="hyperlink"/>
      <w:u w:val="single"/>
    </w:rPr>
  </w:style>
  <w:style w:type="character" w:styleId="UnresolvedMention">
    <w:name w:val="Unresolved Mention"/>
    <w:basedOn w:val="DefaultParagraphFont"/>
    <w:uiPriority w:val="99"/>
    <w:semiHidden/>
    <w:unhideWhenUsed/>
    <w:rsid w:val="00AE1E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mailto:Human@gmail.com" TargetMode="Externa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arlotte\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C8D40173F8546A1AC3A2D11088BE5AA"/>
        <w:category>
          <w:name w:val="General"/>
          <w:gallery w:val="placeholder"/>
        </w:category>
        <w:types>
          <w:type w:val="bbPlcHdr"/>
        </w:types>
        <w:behaviors>
          <w:behavior w:val="content"/>
        </w:behaviors>
        <w:guid w:val="{6C1A86C1-CF37-48AF-BA26-B66D852544F7}"/>
      </w:docPartPr>
      <w:docPartBody>
        <w:p w:rsidR="00000000" w:rsidRDefault="00F24A93">
          <w:pPr>
            <w:pStyle w:val="9C8D40173F8546A1AC3A2D11088BE5AA"/>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May 27</w:t>
          </w:r>
          <w:r w:rsidRPr="00D86945">
            <w:rPr>
              <w:rStyle w:val="SubtitleChar"/>
              <w:b/>
            </w:rPr>
            <w:fldChar w:fldCharType="end"/>
          </w:r>
        </w:p>
      </w:docPartBody>
    </w:docPart>
    <w:docPart>
      <w:docPartPr>
        <w:name w:val="4202DCB0D96548869C7D07A808878A7F"/>
        <w:category>
          <w:name w:val="General"/>
          <w:gallery w:val="placeholder"/>
        </w:category>
        <w:types>
          <w:type w:val="bbPlcHdr"/>
        </w:types>
        <w:behaviors>
          <w:behavior w:val="content"/>
        </w:behaviors>
        <w:guid w:val="{81B1279A-E968-4FAE-9D74-26CB7E309245}"/>
      </w:docPartPr>
      <w:docPartBody>
        <w:p w:rsidR="00000000" w:rsidRDefault="00F24A93">
          <w:pPr>
            <w:pStyle w:val="4202DCB0D96548869C7D07A808878A7F"/>
          </w:pPr>
          <w:r>
            <w:t>COMPANY NAME</w:t>
          </w:r>
        </w:p>
      </w:docPartBody>
    </w:docPart>
    <w:docPart>
      <w:docPartPr>
        <w:name w:val="11F018BF11AD460095466CA17FF0B9BE"/>
        <w:category>
          <w:name w:val="General"/>
          <w:gallery w:val="placeholder"/>
        </w:category>
        <w:types>
          <w:type w:val="bbPlcHdr"/>
        </w:types>
        <w:behaviors>
          <w:behavior w:val="content"/>
        </w:behaviors>
        <w:guid w:val="{5515F729-5162-4299-B8CB-B285A01DA322}"/>
      </w:docPartPr>
      <w:docPartBody>
        <w:p w:rsidR="00000000" w:rsidRDefault="00F24A93">
          <w:pPr>
            <w:pStyle w:val="11F018BF11AD460095466CA17FF0B9BE"/>
          </w:pPr>
          <w:r>
            <w:t>Your Name</w:t>
          </w:r>
        </w:p>
      </w:docPartBody>
    </w:docPart>
    <w:docPart>
      <w:docPartPr>
        <w:name w:val="576BB6EAF6E74C7787421EDE84655314"/>
        <w:category>
          <w:name w:val="General"/>
          <w:gallery w:val="placeholder"/>
        </w:category>
        <w:types>
          <w:type w:val="bbPlcHdr"/>
        </w:types>
        <w:behaviors>
          <w:behavior w:val="content"/>
        </w:behaviors>
        <w:guid w:val="{F3F05183-08F8-4E11-9ED9-0A99DD856A4E}"/>
      </w:docPartPr>
      <w:docPartBody>
        <w:p w:rsidR="00000000" w:rsidRDefault="00F24A93">
          <w:pPr>
            <w:pStyle w:val="576BB6EAF6E74C7787421EDE84655314"/>
          </w:pPr>
          <w:r w:rsidRPr="00DF027C">
            <w:t>Subtitle Text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4A93"/>
    <w:rsid w:val="00F24A9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9C8D40173F8546A1AC3A2D11088BE5AA">
    <w:name w:val="9C8D40173F8546A1AC3A2D11088BE5AA"/>
  </w:style>
  <w:style w:type="paragraph" w:customStyle="1" w:styleId="4202DCB0D96548869C7D07A808878A7F">
    <w:name w:val="4202DCB0D96548869C7D07A808878A7F"/>
  </w:style>
  <w:style w:type="paragraph" w:customStyle="1" w:styleId="11F018BF11AD460095466CA17FF0B9BE">
    <w:name w:val="11F018BF11AD460095466CA17FF0B9BE"/>
  </w:style>
  <w:style w:type="paragraph" w:customStyle="1" w:styleId="576BB6EAF6E74C7787421EDE84655314">
    <w:name w:val="576BB6EAF6E74C7787421EDE84655314"/>
  </w:style>
  <w:style w:type="paragraph" w:customStyle="1" w:styleId="F78409F1707E45F8961820FC73D3DD5F">
    <w:name w:val="F78409F1707E45F8961820FC73D3DD5F"/>
  </w:style>
  <w:style w:type="paragraph" w:customStyle="1" w:styleId="746439C9BBC94BA69FC4C44B9CF4E7ED">
    <w:name w:val="746439C9BBC94BA69FC4C44B9CF4E7ED"/>
  </w:style>
  <w:style w:type="paragraph" w:customStyle="1" w:styleId="CC3EE9AC7AC146AF88CC693DD0984DAE">
    <w:name w:val="CC3EE9AC7AC146AF88CC693DD0984DAE"/>
  </w:style>
  <w:style w:type="paragraph" w:customStyle="1" w:styleId="DB1B897CFA444D94AB6111083B92FADB">
    <w:name w:val="DB1B897CFA444D94AB6111083B92FAD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Charlie Harris</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11A6B39-9CCE-48F8-AAE3-AA7ADCFA50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Template>
  <TotalTime>65</TotalTime>
  <Pages>7</Pages>
  <Words>362</Words>
  <Characters>2065</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Charlotte</dc:creator>
  <cp:keywords/>
  <cp:lastModifiedBy>Charlotte Harris</cp:lastModifiedBy>
  <cp:revision>11</cp:revision>
  <cp:lastPrinted>2006-08-01T17:47:00Z</cp:lastPrinted>
  <dcterms:created xsi:type="dcterms:W3CDTF">2019-05-27T13:24:00Z</dcterms:created>
  <dcterms:modified xsi:type="dcterms:W3CDTF">2019-05-27T14:30:00Z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